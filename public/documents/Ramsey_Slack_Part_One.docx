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138" w:rsidRDefault="00433138">
      <w:pPr>
        <w:pStyle w:val="Title"/>
        <w:jc w:val="right"/>
      </w:pPr>
    </w:p>
    <w:p w:rsidR="00433138" w:rsidRDefault="00433138">
      <w:pPr>
        <w:pStyle w:val="Title"/>
        <w:jc w:val="right"/>
      </w:pPr>
    </w:p>
    <w:p w:rsidR="00433138" w:rsidRDefault="00433138">
      <w:pPr>
        <w:pStyle w:val="Title"/>
        <w:jc w:val="right"/>
      </w:pPr>
    </w:p>
    <w:p w:rsidR="00433138" w:rsidRDefault="00433138">
      <w:pPr>
        <w:pStyle w:val="Title"/>
        <w:jc w:val="right"/>
      </w:pPr>
    </w:p>
    <w:p w:rsidR="00433138" w:rsidRDefault="00433138">
      <w:pPr>
        <w:pStyle w:val="Title"/>
        <w:jc w:val="right"/>
      </w:pPr>
    </w:p>
    <w:p w:rsidR="00433138" w:rsidRDefault="00433138">
      <w:pPr>
        <w:pStyle w:val="Title"/>
        <w:jc w:val="right"/>
      </w:pPr>
    </w:p>
    <w:p w:rsidR="00433138" w:rsidRDefault="00433138">
      <w:pPr>
        <w:pStyle w:val="Title"/>
        <w:jc w:val="right"/>
      </w:pPr>
    </w:p>
    <w:p w:rsidR="00433138" w:rsidRDefault="00433138">
      <w:pPr>
        <w:pStyle w:val="Title"/>
        <w:jc w:val="right"/>
      </w:pPr>
    </w:p>
    <w:p w:rsidR="00433138" w:rsidRDefault="00433138">
      <w:pPr>
        <w:pStyle w:val="Title"/>
        <w:jc w:val="right"/>
      </w:pPr>
    </w:p>
    <w:p w:rsidR="00433138" w:rsidRDefault="00433138">
      <w:pPr>
        <w:pStyle w:val="Title"/>
        <w:jc w:val="right"/>
      </w:pPr>
    </w:p>
    <w:p w:rsidR="00433138" w:rsidRDefault="00433138">
      <w:pPr>
        <w:pStyle w:val="Title"/>
        <w:jc w:val="right"/>
      </w:pPr>
    </w:p>
    <w:p w:rsidR="00CE30B0" w:rsidRPr="005E3BDB" w:rsidRDefault="00CE30B0">
      <w:pPr>
        <w:pStyle w:val="Title"/>
        <w:jc w:val="right"/>
        <w:rPr>
          <w:b w:val="0"/>
          <w:i/>
        </w:rPr>
      </w:pPr>
      <w:r w:rsidRPr="005E3BDB">
        <w:rPr>
          <w:b w:val="0"/>
          <w:i/>
        </w:rPr>
        <w:t>Slack Technologies</w:t>
      </w:r>
    </w:p>
    <w:p w:rsidR="009027D0" w:rsidRDefault="00BF46A8">
      <w:pPr>
        <w:pStyle w:val="Title"/>
        <w:jc w:val="right"/>
      </w:pPr>
      <w:r>
        <w:t>Cloud-based Team Collaboration Tool</w:t>
      </w:r>
    </w:p>
    <w:p w:rsidR="009027D0" w:rsidRDefault="00596780">
      <w:pPr>
        <w:pStyle w:val="Title"/>
        <w:jc w:val="right"/>
      </w:pPr>
      <w:fldSimple w:instr=" TITLE  \* MERGEFORMAT ">
        <w:r w:rsidR="00227770">
          <w:t>Software Requirements Specification</w:t>
        </w:r>
      </w:fldSimple>
    </w:p>
    <w:p w:rsidR="009027D0" w:rsidRDefault="009027D0"/>
    <w:p w:rsidR="009027D0" w:rsidRDefault="009027D0"/>
    <w:p w:rsidR="00BB30F9" w:rsidRDefault="002C44BB">
      <w:pPr>
        <w:pStyle w:val="Title"/>
        <w:jc w:val="right"/>
        <w:rPr>
          <w:b w:val="0"/>
          <w:i/>
          <w:sz w:val="28"/>
        </w:rPr>
      </w:pPr>
      <w:r>
        <w:rPr>
          <w:sz w:val="28"/>
        </w:rPr>
        <w:t xml:space="preserve">Version </w:t>
      </w:r>
      <w:r w:rsidR="00BF46A8">
        <w:rPr>
          <w:sz w:val="28"/>
        </w:rPr>
        <w:t>1.0</w:t>
      </w:r>
      <w:r w:rsidR="00BB30F9">
        <w:rPr>
          <w:sz w:val="28"/>
        </w:rPr>
        <w:br/>
      </w:r>
    </w:p>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Default="00BB30F9" w:rsidP="00BB30F9"/>
    <w:p w:rsidR="00BB30F9" w:rsidRPr="00BB30F9" w:rsidRDefault="00BB30F9" w:rsidP="00BB30F9"/>
    <w:p w:rsidR="009027D0" w:rsidRPr="00BB30F9" w:rsidRDefault="00BB30F9">
      <w:pPr>
        <w:pStyle w:val="Title"/>
        <w:jc w:val="right"/>
        <w:rPr>
          <w:sz w:val="22"/>
          <w:szCs w:val="22"/>
        </w:rPr>
      </w:pPr>
      <w:r w:rsidRPr="00BB30F9">
        <w:rPr>
          <w:b w:val="0"/>
          <w:i/>
          <w:sz w:val="22"/>
          <w:szCs w:val="22"/>
        </w:rPr>
        <w:t>Alexander R Ramsey</w:t>
      </w:r>
    </w:p>
    <w:p w:rsidR="009027D0" w:rsidRPr="00BB30F9" w:rsidRDefault="00BB30F9">
      <w:pPr>
        <w:jc w:val="right"/>
        <w:rPr>
          <w:sz w:val="22"/>
          <w:szCs w:val="22"/>
        </w:rPr>
      </w:pPr>
      <w:r w:rsidRPr="00BB30F9">
        <w:rPr>
          <w:sz w:val="22"/>
          <w:szCs w:val="22"/>
        </w:rPr>
        <w:t xml:space="preserve">Disclaimer: This document is generated for educational purposes only </w:t>
      </w:r>
      <w:r w:rsidRPr="00BB30F9">
        <w:rPr>
          <w:sz w:val="22"/>
          <w:szCs w:val="22"/>
        </w:rPr>
        <w:br/>
        <w:t>and does not officially represent Slack Technologies.</w:t>
      </w:r>
    </w:p>
    <w:p w:rsidR="00433138" w:rsidRDefault="00433138">
      <w:pPr>
        <w:widowControl/>
        <w:spacing w:line="240" w:lineRule="auto"/>
        <w:rPr>
          <w:rFonts w:ascii="Arial" w:hAnsi="Arial"/>
          <w:b/>
          <w:sz w:val="36"/>
        </w:rPr>
      </w:pPr>
      <w:r>
        <w:br w:type="page"/>
      </w:r>
    </w:p>
    <w:p w:rsidR="009027D0" w:rsidRDefault="002C44BB">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027D0">
        <w:tc>
          <w:tcPr>
            <w:tcW w:w="2304" w:type="dxa"/>
          </w:tcPr>
          <w:p w:rsidR="009027D0" w:rsidRDefault="002C44BB">
            <w:pPr>
              <w:pStyle w:val="Tabletext"/>
              <w:jc w:val="center"/>
              <w:rPr>
                <w:b/>
              </w:rPr>
            </w:pPr>
            <w:r>
              <w:rPr>
                <w:b/>
              </w:rPr>
              <w:t>Date</w:t>
            </w:r>
          </w:p>
        </w:tc>
        <w:tc>
          <w:tcPr>
            <w:tcW w:w="1152" w:type="dxa"/>
          </w:tcPr>
          <w:p w:rsidR="009027D0" w:rsidRDefault="002C44BB">
            <w:pPr>
              <w:pStyle w:val="Tabletext"/>
              <w:jc w:val="center"/>
              <w:rPr>
                <w:b/>
              </w:rPr>
            </w:pPr>
            <w:r>
              <w:rPr>
                <w:b/>
              </w:rPr>
              <w:t>Version</w:t>
            </w:r>
          </w:p>
        </w:tc>
        <w:tc>
          <w:tcPr>
            <w:tcW w:w="3744" w:type="dxa"/>
          </w:tcPr>
          <w:p w:rsidR="009027D0" w:rsidRDefault="002C44BB">
            <w:pPr>
              <w:pStyle w:val="Tabletext"/>
              <w:jc w:val="center"/>
              <w:rPr>
                <w:b/>
              </w:rPr>
            </w:pPr>
            <w:r>
              <w:rPr>
                <w:b/>
              </w:rPr>
              <w:t>Description</w:t>
            </w:r>
          </w:p>
        </w:tc>
        <w:tc>
          <w:tcPr>
            <w:tcW w:w="2304" w:type="dxa"/>
          </w:tcPr>
          <w:p w:rsidR="009027D0" w:rsidRDefault="002C44BB">
            <w:pPr>
              <w:pStyle w:val="Tabletext"/>
              <w:jc w:val="center"/>
              <w:rPr>
                <w:b/>
              </w:rPr>
            </w:pPr>
            <w:r>
              <w:rPr>
                <w:b/>
              </w:rPr>
              <w:t>Author</w:t>
            </w:r>
          </w:p>
        </w:tc>
      </w:tr>
      <w:tr w:rsidR="009027D0">
        <w:tc>
          <w:tcPr>
            <w:tcW w:w="2304" w:type="dxa"/>
          </w:tcPr>
          <w:p w:rsidR="009027D0" w:rsidRDefault="00BF46A8">
            <w:pPr>
              <w:pStyle w:val="Tabletext"/>
            </w:pPr>
            <w:r>
              <w:t>04/03/2017</w:t>
            </w:r>
          </w:p>
        </w:tc>
        <w:tc>
          <w:tcPr>
            <w:tcW w:w="1152" w:type="dxa"/>
          </w:tcPr>
          <w:p w:rsidR="009027D0" w:rsidRDefault="00BF46A8">
            <w:pPr>
              <w:pStyle w:val="Tabletext"/>
            </w:pPr>
            <w:r>
              <w:t>1.0</w:t>
            </w:r>
          </w:p>
        </w:tc>
        <w:tc>
          <w:tcPr>
            <w:tcW w:w="3744" w:type="dxa"/>
          </w:tcPr>
          <w:p w:rsidR="009027D0" w:rsidRDefault="003B7128">
            <w:pPr>
              <w:pStyle w:val="Tabletext"/>
            </w:pPr>
            <w:r>
              <w:t>Document inception</w:t>
            </w:r>
          </w:p>
        </w:tc>
        <w:tc>
          <w:tcPr>
            <w:tcW w:w="2304" w:type="dxa"/>
          </w:tcPr>
          <w:p w:rsidR="009027D0" w:rsidRDefault="00BF46A8">
            <w:pPr>
              <w:pStyle w:val="Tabletext"/>
            </w:pPr>
            <w:r>
              <w:t>Alexander Ramsey</w:t>
            </w:r>
          </w:p>
        </w:tc>
      </w:tr>
    </w:tbl>
    <w:p w:rsidR="009027D0" w:rsidRDefault="009027D0"/>
    <w:p w:rsidR="009027D0" w:rsidRDefault="002C44BB">
      <w:pPr>
        <w:pStyle w:val="Title"/>
      </w:pPr>
      <w:r>
        <w:br w:type="page"/>
      </w:r>
      <w:r>
        <w:lastRenderedPageBreak/>
        <w:t>Table of Contents</w:t>
      </w:r>
    </w:p>
    <w:p w:rsidR="00995FB7" w:rsidRDefault="002C44BB">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995FB7">
        <w:rPr>
          <w:noProof/>
        </w:rPr>
        <w:t>1.</w:t>
      </w:r>
      <w:r w:rsidR="00995FB7">
        <w:rPr>
          <w:rFonts w:asciiTheme="minorHAnsi" w:eastAsiaTheme="minorEastAsia" w:hAnsiTheme="minorHAnsi" w:cstheme="minorBidi"/>
          <w:noProof/>
          <w:sz w:val="22"/>
          <w:szCs w:val="22"/>
        </w:rPr>
        <w:tab/>
      </w:r>
      <w:r w:rsidR="00995FB7">
        <w:rPr>
          <w:noProof/>
        </w:rPr>
        <w:t>Introduction</w:t>
      </w:r>
      <w:r w:rsidR="00995FB7">
        <w:rPr>
          <w:noProof/>
        </w:rPr>
        <w:tab/>
      </w:r>
      <w:r w:rsidR="00995FB7">
        <w:rPr>
          <w:noProof/>
        </w:rPr>
        <w:fldChar w:fldCharType="begin"/>
      </w:r>
      <w:r w:rsidR="00995FB7">
        <w:rPr>
          <w:noProof/>
        </w:rPr>
        <w:instrText xml:space="preserve"> PAGEREF _Toc476506989 \h </w:instrText>
      </w:r>
      <w:r w:rsidR="00995FB7">
        <w:rPr>
          <w:noProof/>
        </w:rPr>
      </w:r>
      <w:r w:rsidR="00995FB7">
        <w:rPr>
          <w:noProof/>
        </w:rPr>
        <w:fldChar w:fldCharType="separate"/>
      </w:r>
      <w:r w:rsidR="00995FB7">
        <w:rPr>
          <w:noProof/>
        </w:rPr>
        <w:t>4</w:t>
      </w:r>
      <w:r w:rsidR="00995FB7">
        <w:rPr>
          <w:noProof/>
        </w:rPr>
        <w:fldChar w:fldCharType="end"/>
      </w:r>
    </w:p>
    <w:p w:rsidR="00995FB7" w:rsidRDefault="00995FB7">
      <w:pPr>
        <w:pStyle w:val="TOC2"/>
        <w:tabs>
          <w:tab w:val="left" w:pos="100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_Toc476506990 \h </w:instrText>
      </w:r>
      <w:r>
        <w:rPr>
          <w:noProof/>
        </w:rPr>
      </w:r>
      <w:r>
        <w:rPr>
          <w:noProof/>
        </w:rPr>
        <w:fldChar w:fldCharType="separate"/>
      </w:r>
      <w:r>
        <w:rPr>
          <w:noProof/>
        </w:rPr>
        <w:t>4</w:t>
      </w:r>
      <w:r>
        <w:rPr>
          <w:noProof/>
        </w:rPr>
        <w:fldChar w:fldCharType="end"/>
      </w:r>
    </w:p>
    <w:p w:rsidR="00995FB7" w:rsidRDefault="00995FB7">
      <w:pPr>
        <w:pStyle w:val="TOC2"/>
        <w:tabs>
          <w:tab w:val="left" w:pos="100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_Toc476506991 \h </w:instrText>
      </w:r>
      <w:r>
        <w:rPr>
          <w:noProof/>
        </w:rPr>
      </w:r>
      <w:r>
        <w:rPr>
          <w:noProof/>
        </w:rPr>
        <w:fldChar w:fldCharType="separate"/>
      </w:r>
      <w:r>
        <w:rPr>
          <w:noProof/>
        </w:rPr>
        <w:t>4</w:t>
      </w:r>
      <w:r>
        <w:rPr>
          <w:noProof/>
        </w:rPr>
        <w:fldChar w:fldCharType="end"/>
      </w:r>
    </w:p>
    <w:p w:rsidR="00995FB7" w:rsidRDefault="00995FB7">
      <w:pPr>
        <w:pStyle w:val="TOC2"/>
        <w:tabs>
          <w:tab w:val="left" w:pos="100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Definitions, Acronyms and Abbreviations</w:t>
      </w:r>
      <w:r>
        <w:rPr>
          <w:noProof/>
        </w:rPr>
        <w:tab/>
      </w:r>
      <w:r>
        <w:rPr>
          <w:noProof/>
        </w:rPr>
        <w:fldChar w:fldCharType="begin"/>
      </w:r>
      <w:r>
        <w:rPr>
          <w:noProof/>
        </w:rPr>
        <w:instrText xml:space="preserve"> PAGEREF _Toc476506992 \h </w:instrText>
      </w:r>
      <w:r>
        <w:rPr>
          <w:noProof/>
        </w:rPr>
      </w:r>
      <w:r>
        <w:rPr>
          <w:noProof/>
        </w:rPr>
        <w:fldChar w:fldCharType="separate"/>
      </w:r>
      <w:r>
        <w:rPr>
          <w:noProof/>
        </w:rPr>
        <w:t>4</w:t>
      </w:r>
      <w:r>
        <w:rPr>
          <w:noProof/>
        </w:rPr>
        <w:fldChar w:fldCharType="end"/>
      </w:r>
    </w:p>
    <w:p w:rsidR="00995FB7" w:rsidRDefault="00995FB7">
      <w:pPr>
        <w:pStyle w:val="TOC2"/>
        <w:tabs>
          <w:tab w:val="left" w:pos="100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_Toc476506993 \h </w:instrText>
      </w:r>
      <w:r>
        <w:rPr>
          <w:noProof/>
        </w:rPr>
      </w:r>
      <w:r>
        <w:rPr>
          <w:noProof/>
        </w:rPr>
        <w:fldChar w:fldCharType="separate"/>
      </w:r>
      <w:r>
        <w:rPr>
          <w:noProof/>
        </w:rPr>
        <w:t>5</w:t>
      </w:r>
      <w:r>
        <w:rPr>
          <w:noProof/>
        </w:rPr>
        <w:fldChar w:fldCharType="end"/>
      </w:r>
    </w:p>
    <w:p w:rsidR="00995FB7" w:rsidRDefault="00995FB7">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_Toc476506994 \h </w:instrText>
      </w:r>
      <w:r>
        <w:rPr>
          <w:noProof/>
        </w:rPr>
      </w:r>
      <w:r>
        <w:rPr>
          <w:noProof/>
        </w:rPr>
        <w:fldChar w:fldCharType="separate"/>
      </w:r>
      <w:r>
        <w:rPr>
          <w:noProof/>
        </w:rPr>
        <w:t>6</w:t>
      </w:r>
      <w:r>
        <w:rPr>
          <w:noProof/>
        </w:rPr>
        <w:fldChar w:fldCharType="end"/>
      </w:r>
    </w:p>
    <w:p w:rsidR="00995FB7" w:rsidRDefault="00995FB7">
      <w:pPr>
        <w:pStyle w:val="TOC2"/>
        <w:tabs>
          <w:tab w:val="left" w:pos="100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Use-Case Model Survey</w:t>
      </w:r>
      <w:r>
        <w:rPr>
          <w:noProof/>
        </w:rPr>
        <w:tab/>
      </w:r>
      <w:r>
        <w:rPr>
          <w:noProof/>
        </w:rPr>
        <w:fldChar w:fldCharType="begin"/>
      </w:r>
      <w:r>
        <w:rPr>
          <w:noProof/>
        </w:rPr>
        <w:instrText xml:space="preserve"> PAGEREF _Toc476506995 \h </w:instrText>
      </w:r>
      <w:r>
        <w:rPr>
          <w:noProof/>
        </w:rPr>
      </w:r>
      <w:r>
        <w:rPr>
          <w:noProof/>
        </w:rPr>
        <w:fldChar w:fldCharType="separate"/>
      </w:r>
      <w:r>
        <w:rPr>
          <w:noProof/>
        </w:rPr>
        <w:t>6</w:t>
      </w:r>
      <w:r>
        <w:rPr>
          <w:noProof/>
        </w:rPr>
        <w:fldChar w:fldCharType="end"/>
      </w:r>
    </w:p>
    <w:p w:rsidR="00995FB7" w:rsidRDefault="00995FB7">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_Toc476506996 \h </w:instrText>
      </w:r>
      <w:r>
        <w:rPr>
          <w:noProof/>
        </w:rPr>
      </w:r>
      <w:r>
        <w:rPr>
          <w:noProof/>
        </w:rPr>
        <w:fldChar w:fldCharType="separate"/>
      </w:r>
      <w:r>
        <w:rPr>
          <w:noProof/>
        </w:rPr>
        <w:t>8</w:t>
      </w:r>
      <w:r>
        <w:rPr>
          <w:noProof/>
        </w:rPr>
        <w:fldChar w:fldCharType="end"/>
      </w:r>
    </w:p>
    <w:p w:rsidR="00995FB7" w:rsidRDefault="00995FB7">
      <w:pPr>
        <w:pStyle w:val="TOC2"/>
        <w:tabs>
          <w:tab w:val="left" w:pos="100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Use-Case Reports</w:t>
      </w:r>
      <w:r>
        <w:rPr>
          <w:noProof/>
        </w:rPr>
        <w:tab/>
      </w:r>
      <w:r>
        <w:rPr>
          <w:noProof/>
        </w:rPr>
        <w:fldChar w:fldCharType="begin"/>
      </w:r>
      <w:r>
        <w:rPr>
          <w:noProof/>
        </w:rPr>
        <w:instrText xml:space="preserve"> PAGEREF _Toc476506997 \h </w:instrText>
      </w:r>
      <w:r>
        <w:rPr>
          <w:noProof/>
        </w:rPr>
      </w:r>
      <w:r>
        <w:rPr>
          <w:noProof/>
        </w:rPr>
        <w:fldChar w:fldCharType="separate"/>
      </w:r>
      <w:r>
        <w:rPr>
          <w:noProof/>
        </w:rPr>
        <w:t>8</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Access Via Web Browser</w:t>
      </w:r>
      <w:r>
        <w:rPr>
          <w:noProof/>
        </w:rPr>
        <w:tab/>
      </w:r>
      <w:r>
        <w:rPr>
          <w:noProof/>
        </w:rPr>
        <w:fldChar w:fldCharType="begin"/>
      </w:r>
      <w:r>
        <w:rPr>
          <w:noProof/>
        </w:rPr>
        <w:instrText xml:space="preserve"> PAGEREF _Toc476506998 \h </w:instrText>
      </w:r>
      <w:r>
        <w:rPr>
          <w:noProof/>
        </w:rPr>
      </w:r>
      <w:r>
        <w:rPr>
          <w:noProof/>
        </w:rPr>
        <w:fldChar w:fldCharType="separate"/>
      </w:r>
      <w:r>
        <w:rPr>
          <w:noProof/>
        </w:rPr>
        <w:t>9</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Create Account</w:t>
      </w:r>
      <w:r>
        <w:rPr>
          <w:noProof/>
        </w:rPr>
        <w:tab/>
      </w:r>
      <w:r>
        <w:rPr>
          <w:noProof/>
        </w:rPr>
        <w:fldChar w:fldCharType="begin"/>
      </w:r>
      <w:r>
        <w:rPr>
          <w:noProof/>
        </w:rPr>
        <w:instrText xml:space="preserve"> PAGEREF _Toc476506999 \h </w:instrText>
      </w:r>
      <w:r>
        <w:rPr>
          <w:noProof/>
        </w:rPr>
      </w:r>
      <w:r>
        <w:rPr>
          <w:noProof/>
        </w:rPr>
        <w:fldChar w:fldCharType="separate"/>
      </w:r>
      <w:r>
        <w:rPr>
          <w:noProof/>
        </w:rPr>
        <w:t>9</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Create Team Account</w:t>
      </w:r>
      <w:r>
        <w:rPr>
          <w:noProof/>
        </w:rPr>
        <w:tab/>
      </w:r>
      <w:r>
        <w:rPr>
          <w:noProof/>
        </w:rPr>
        <w:fldChar w:fldCharType="begin"/>
      </w:r>
      <w:r>
        <w:rPr>
          <w:noProof/>
        </w:rPr>
        <w:instrText xml:space="preserve"> PAGEREF _Toc476507000 \h </w:instrText>
      </w:r>
      <w:r>
        <w:rPr>
          <w:noProof/>
        </w:rPr>
      </w:r>
      <w:r>
        <w:rPr>
          <w:noProof/>
        </w:rPr>
        <w:fldChar w:fldCharType="separate"/>
      </w:r>
      <w:r>
        <w:rPr>
          <w:noProof/>
        </w:rPr>
        <w:t>10</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Join Existing Team Account</w:t>
      </w:r>
      <w:r>
        <w:rPr>
          <w:noProof/>
        </w:rPr>
        <w:tab/>
      </w:r>
      <w:r>
        <w:rPr>
          <w:noProof/>
        </w:rPr>
        <w:fldChar w:fldCharType="begin"/>
      </w:r>
      <w:r>
        <w:rPr>
          <w:noProof/>
        </w:rPr>
        <w:instrText xml:space="preserve"> PAGEREF _Toc476507001 \h </w:instrText>
      </w:r>
      <w:r>
        <w:rPr>
          <w:noProof/>
        </w:rPr>
      </w:r>
      <w:r>
        <w:rPr>
          <w:noProof/>
        </w:rPr>
        <w:fldChar w:fldCharType="separate"/>
      </w:r>
      <w:r>
        <w:rPr>
          <w:noProof/>
        </w:rPr>
        <w:t>16</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Revisit Team Account Cross Platform</w:t>
      </w:r>
      <w:r>
        <w:rPr>
          <w:noProof/>
        </w:rPr>
        <w:tab/>
      </w:r>
      <w:r>
        <w:rPr>
          <w:noProof/>
        </w:rPr>
        <w:fldChar w:fldCharType="begin"/>
      </w:r>
      <w:r>
        <w:rPr>
          <w:noProof/>
        </w:rPr>
        <w:instrText xml:space="preserve"> PAGEREF _Toc476507002 \h </w:instrText>
      </w:r>
      <w:r>
        <w:rPr>
          <w:noProof/>
        </w:rPr>
      </w:r>
      <w:r>
        <w:rPr>
          <w:noProof/>
        </w:rPr>
        <w:fldChar w:fldCharType="separate"/>
      </w:r>
      <w:r>
        <w:rPr>
          <w:noProof/>
        </w:rPr>
        <w:t>17</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Revisit Team Account Cross Platform – Mobile form factor</w:t>
      </w:r>
      <w:r>
        <w:rPr>
          <w:noProof/>
        </w:rPr>
        <w:tab/>
      </w:r>
      <w:r>
        <w:rPr>
          <w:noProof/>
        </w:rPr>
        <w:fldChar w:fldCharType="begin"/>
      </w:r>
      <w:r>
        <w:rPr>
          <w:noProof/>
        </w:rPr>
        <w:instrText xml:space="preserve"> PAGEREF _Toc476507003 \h </w:instrText>
      </w:r>
      <w:r>
        <w:rPr>
          <w:noProof/>
        </w:rPr>
      </w:r>
      <w:r>
        <w:rPr>
          <w:noProof/>
        </w:rPr>
        <w:fldChar w:fldCharType="separate"/>
      </w:r>
      <w:r>
        <w:rPr>
          <w:noProof/>
        </w:rPr>
        <w:t>21</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3.1.7</w:t>
      </w:r>
      <w:r>
        <w:rPr>
          <w:rFonts w:asciiTheme="minorHAnsi" w:eastAsiaTheme="minorEastAsia" w:hAnsiTheme="minorHAnsi" w:cstheme="minorBidi"/>
          <w:noProof/>
          <w:sz w:val="22"/>
          <w:szCs w:val="22"/>
        </w:rPr>
        <w:tab/>
      </w:r>
      <w:r>
        <w:rPr>
          <w:noProof/>
        </w:rPr>
        <w:t>Post to a Channel/Topic</w:t>
      </w:r>
      <w:r>
        <w:rPr>
          <w:noProof/>
        </w:rPr>
        <w:tab/>
      </w:r>
      <w:r>
        <w:rPr>
          <w:noProof/>
        </w:rPr>
        <w:fldChar w:fldCharType="begin"/>
      </w:r>
      <w:r>
        <w:rPr>
          <w:noProof/>
        </w:rPr>
        <w:instrText xml:space="preserve"> PAGEREF _Toc476507004 \h </w:instrText>
      </w:r>
      <w:r>
        <w:rPr>
          <w:noProof/>
        </w:rPr>
      </w:r>
      <w:r>
        <w:rPr>
          <w:noProof/>
        </w:rPr>
        <w:fldChar w:fldCharType="separate"/>
      </w:r>
      <w:r>
        <w:rPr>
          <w:noProof/>
        </w:rPr>
        <w:t>25</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3.1.8</w:t>
      </w:r>
      <w:r>
        <w:rPr>
          <w:rFonts w:asciiTheme="minorHAnsi" w:eastAsiaTheme="minorEastAsia" w:hAnsiTheme="minorHAnsi" w:cstheme="minorBidi"/>
          <w:noProof/>
          <w:sz w:val="22"/>
          <w:szCs w:val="22"/>
        </w:rPr>
        <w:tab/>
      </w:r>
      <w:r>
        <w:rPr>
          <w:noProof/>
        </w:rPr>
        <w:t>Create a Channel/Topic</w:t>
      </w:r>
      <w:r>
        <w:rPr>
          <w:noProof/>
        </w:rPr>
        <w:tab/>
      </w:r>
      <w:r>
        <w:rPr>
          <w:noProof/>
        </w:rPr>
        <w:fldChar w:fldCharType="begin"/>
      </w:r>
      <w:r>
        <w:rPr>
          <w:noProof/>
        </w:rPr>
        <w:instrText xml:space="preserve"> PAGEREF _Toc476507005 \h </w:instrText>
      </w:r>
      <w:r>
        <w:rPr>
          <w:noProof/>
        </w:rPr>
      </w:r>
      <w:r>
        <w:rPr>
          <w:noProof/>
        </w:rPr>
        <w:fldChar w:fldCharType="separate"/>
      </w:r>
      <w:r>
        <w:rPr>
          <w:noProof/>
        </w:rPr>
        <w:t>26</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3.1.9</w:t>
      </w:r>
      <w:r>
        <w:rPr>
          <w:rFonts w:asciiTheme="minorHAnsi" w:eastAsiaTheme="minorEastAsia" w:hAnsiTheme="minorHAnsi" w:cstheme="minorBidi"/>
          <w:noProof/>
          <w:sz w:val="22"/>
          <w:szCs w:val="22"/>
        </w:rPr>
        <w:tab/>
      </w:r>
      <w:r>
        <w:rPr>
          <w:noProof/>
        </w:rPr>
        <w:t>Pin an Item to a Channel/Topic</w:t>
      </w:r>
      <w:r>
        <w:rPr>
          <w:noProof/>
        </w:rPr>
        <w:tab/>
      </w:r>
      <w:r>
        <w:rPr>
          <w:noProof/>
        </w:rPr>
        <w:fldChar w:fldCharType="begin"/>
      </w:r>
      <w:r>
        <w:rPr>
          <w:noProof/>
        </w:rPr>
        <w:instrText xml:space="preserve"> PAGEREF _Toc476507006 \h </w:instrText>
      </w:r>
      <w:r>
        <w:rPr>
          <w:noProof/>
        </w:rPr>
      </w:r>
      <w:r>
        <w:rPr>
          <w:noProof/>
        </w:rPr>
        <w:fldChar w:fldCharType="separate"/>
      </w:r>
      <w:r>
        <w:rPr>
          <w:noProof/>
        </w:rPr>
        <w:t>27</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3.1.10</w:t>
      </w:r>
      <w:r>
        <w:rPr>
          <w:rFonts w:asciiTheme="minorHAnsi" w:eastAsiaTheme="minorEastAsia" w:hAnsiTheme="minorHAnsi" w:cstheme="minorBidi"/>
          <w:noProof/>
          <w:sz w:val="22"/>
          <w:szCs w:val="22"/>
        </w:rPr>
        <w:tab/>
      </w:r>
      <w:r>
        <w:rPr>
          <w:noProof/>
        </w:rPr>
        <w:t>Mention a Team Member</w:t>
      </w:r>
      <w:r>
        <w:rPr>
          <w:noProof/>
        </w:rPr>
        <w:tab/>
      </w:r>
      <w:r>
        <w:rPr>
          <w:noProof/>
        </w:rPr>
        <w:fldChar w:fldCharType="begin"/>
      </w:r>
      <w:r>
        <w:rPr>
          <w:noProof/>
        </w:rPr>
        <w:instrText xml:space="preserve"> PAGEREF _Toc476507007 \h </w:instrText>
      </w:r>
      <w:r>
        <w:rPr>
          <w:noProof/>
        </w:rPr>
      </w:r>
      <w:r>
        <w:rPr>
          <w:noProof/>
        </w:rPr>
        <w:fldChar w:fldCharType="separate"/>
      </w:r>
      <w:r>
        <w:rPr>
          <w:noProof/>
        </w:rPr>
        <w:t>29</w:t>
      </w:r>
      <w:r>
        <w:rPr>
          <w:noProof/>
        </w:rPr>
        <w:fldChar w:fldCharType="end"/>
      </w:r>
    </w:p>
    <w:p w:rsidR="00995FB7" w:rsidRDefault="00995FB7">
      <w:pPr>
        <w:pStyle w:val="TOC3"/>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Mention a Channel/Topic</w:t>
      </w:r>
      <w:r>
        <w:rPr>
          <w:noProof/>
        </w:rPr>
        <w:tab/>
      </w:r>
      <w:r>
        <w:rPr>
          <w:noProof/>
        </w:rPr>
        <w:fldChar w:fldCharType="begin"/>
      </w:r>
      <w:r>
        <w:rPr>
          <w:noProof/>
        </w:rPr>
        <w:instrText xml:space="preserve"> PAGEREF _Toc476507008 \h </w:instrText>
      </w:r>
      <w:r>
        <w:rPr>
          <w:noProof/>
        </w:rPr>
      </w:r>
      <w:r>
        <w:rPr>
          <w:noProof/>
        </w:rPr>
        <w:fldChar w:fldCharType="separate"/>
      </w:r>
      <w:r>
        <w:rPr>
          <w:noProof/>
        </w:rPr>
        <w:t>30</w:t>
      </w:r>
      <w:r>
        <w:rPr>
          <w:noProof/>
        </w:rPr>
        <w:fldChar w:fldCharType="end"/>
      </w:r>
    </w:p>
    <w:p w:rsidR="00995FB7" w:rsidRDefault="00995FB7">
      <w:pPr>
        <w:pStyle w:val="TOC2"/>
        <w:tabs>
          <w:tab w:val="left" w:pos="100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Supplementary Use Case Information</w:t>
      </w:r>
      <w:r>
        <w:rPr>
          <w:noProof/>
        </w:rPr>
        <w:tab/>
      </w:r>
      <w:r>
        <w:rPr>
          <w:noProof/>
        </w:rPr>
        <w:fldChar w:fldCharType="begin"/>
      </w:r>
      <w:r>
        <w:rPr>
          <w:noProof/>
        </w:rPr>
        <w:instrText xml:space="preserve"> PAGEREF _Toc476507009 \h </w:instrText>
      </w:r>
      <w:r>
        <w:rPr>
          <w:noProof/>
        </w:rPr>
      </w:r>
      <w:r>
        <w:rPr>
          <w:noProof/>
        </w:rPr>
        <w:fldChar w:fldCharType="separate"/>
      </w:r>
      <w:r>
        <w:rPr>
          <w:noProof/>
        </w:rPr>
        <w:t>32</w:t>
      </w:r>
      <w:r>
        <w:rPr>
          <w:noProof/>
        </w:rPr>
        <w:fldChar w:fldCharType="end"/>
      </w:r>
    </w:p>
    <w:p w:rsidR="00995FB7" w:rsidRDefault="00995FB7">
      <w:pPr>
        <w:pStyle w:val="TOC2"/>
        <w:tabs>
          <w:tab w:val="left" w:pos="100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Use Case Diagram</w:t>
      </w:r>
      <w:r>
        <w:rPr>
          <w:noProof/>
        </w:rPr>
        <w:tab/>
      </w:r>
      <w:r>
        <w:rPr>
          <w:noProof/>
        </w:rPr>
        <w:fldChar w:fldCharType="begin"/>
      </w:r>
      <w:r>
        <w:rPr>
          <w:noProof/>
        </w:rPr>
        <w:instrText xml:space="preserve"> PAGEREF _Toc476507010 \h </w:instrText>
      </w:r>
      <w:r>
        <w:rPr>
          <w:noProof/>
        </w:rPr>
      </w:r>
      <w:r>
        <w:rPr>
          <w:noProof/>
        </w:rPr>
        <w:fldChar w:fldCharType="separate"/>
      </w:r>
      <w:r>
        <w:rPr>
          <w:noProof/>
        </w:rPr>
        <w:t>32</w:t>
      </w:r>
      <w:r>
        <w:rPr>
          <w:noProof/>
        </w:rPr>
        <w:fldChar w:fldCharType="end"/>
      </w:r>
    </w:p>
    <w:p w:rsidR="00995FB7" w:rsidRDefault="00995FB7">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Supporting Information</w:t>
      </w:r>
      <w:r>
        <w:rPr>
          <w:noProof/>
        </w:rPr>
        <w:tab/>
      </w:r>
      <w:r>
        <w:rPr>
          <w:noProof/>
        </w:rPr>
        <w:fldChar w:fldCharType="begin"/>
      </w:r>
      <w:r>
        <w:rPr>
          <w:noProof/>
        </w:rPr>
        <w:instrText xml:space="preserve"> PAGEREF _Toc476507011 \h </w:instrText>
      </w:r>
      <w:r>
        <w:rPr>
          <w:noProof/>
        </w:rPr>
      </w:r>
      <w:r>
        <w:rPr>
          <w:noProof/>
        </w:rPr>
        <w:fldChar w:fldCharType="separate"/>
      </w:r>
      <w:r>
        <w:rPr>
          <w:noProof/>
        </w:rPr>
        <w:t>33</w:t>
      </w:r>
      <w:r>
        <w:rPr>
          <w:noProof/>
        </w:rPr>
        <w:fldChar w:fldCharType="end"/>
      </w:r>
    </w:p>
    <w:p w:rsidR="009027D0" w:rsidRDefault="002C44BB">
      <w:pPr>
        <w:pStyle w:val="Title"/>
      </w:pPr>
      <w:r>
        <w:fldChar w:fldCharType="end"/>
      </w:r>
      <w:bookmarkStart w:id="0" w:name="_GoBack"/>
      <w:bookmarkEnd w:id="0"/>
      <w:r>
        <w:br w:type="page"/>
      </w:r>
      <w:fldSimple w:instr=" TITLE  \* MERGEFORMAT ">
        <w:r w:rsidR="00227770">
          <w:t>Software Requirements Specification</w:t>
        </w:r>
      </w:fldSimple>
      <w:r>
        <w:t xml:space="preserve"> </w:t>
      </w:r>
    </w:p>
    <w:p w:rsidR="00433138" w:rsidRDefault="002C44BB" w:rsidP="00433138">
      <w:pPr>
        <w:pStyle w:val="Heading1"/>
      </w:pPr>
      <w:bookmarkStart w:id="1" w:name="_Toc476506989"/>
      <w:r>
        <w:t>Introduction</w:t>
      </w:r>
      <w:bookmarkEnd w:id="1"/>
    </w:p>
    <w:p w:rsidR="00433138" w:rsidRPr="00433138" w:rsidRDefault="00EB34B0" w:rsidP="00433138">
      <w:pPr>
        <w:ind w:left="720"/>
      </w:pPr>
      <w:r>
        <w:t>Slack Technologies envisions a better future for team collaboration with a cross platform, developer-open API, cloud based messaging centered tool. This tool allows teams to share information across messaging channels, host meetings, and integrate with o</w:t>
      </w:r>
      <w:r w:rsidR="00EB2308">
        <w:t>ther SaaS technologies</w:t>
      </w:r>
      <w:r>
        <w:t>. Their enterprise offering will allow the company to grow as an emerging leader in the cloud collaboration solution marketplace.</w:t>
      </w:r>
    </w:p>
    <w:p w:rsidR="009027D0" w:rsidRDefault="002C44BB">
      <w:pPr>
        <w:pStyle w:val="Heading2"/>
      </w:pPr>
      <w:bookmarkStart w:id="2" w:name="_Toc476506990"/>
      <w:r>
        <w:t>Purpose</w:t>
      </w:r>
      <w:bookmarkEnd w:id="2"/>
    </w:p>
    <w:p w:rsidR="001449C1" w:rsidRDefault="00EB34B0" w:rsidP="00EB34B0">
      <w:pPr>
        <w:ind w:left="720"/>
      </w:pPr>
      <w:r>
        <w:t>The purpose of the Slack Cloud-based Team Collaboration Tool is to allow teams of geographically separated teams of people to come together in one forum for seamless communication and collaboration.</w:t>
      </w:r>
    </w:p>
    <w:p w:rsidR="00F47638" w:rsidRDefault="00F47638" w:rsidP="00EB34B0">
      <w:pPr>
        <w:ind w:left="720"/>
      </w:pPr>
    </w:p>
    <w:p w:rsidR="00F47638" w:rsidRDefault="00F47638" w:rsidP="00EB34B0">
      <w:pPr>
        <w:ind w:left="720"/>
      </w:pPr>
      <w:r>
        <w:t>Below are described nonfunctional and functional requirements. Nonfunctional requirements are inherent to the application and their development will not be defined as such in this requirements document. Functional requirements are defined by the use case model survey and use case reports in this document. Some nonfunctional requirements are met by specific functional requirements. For example, cross platform usage of the application is defined with the use of a mobile device.</w:t>
      </w:r>
    </w:p>
    <w:p w:rsidR="00EB34B0" w:rsidRDefault="00EB34B0" w:rsidP="00EB34B0">
      <w:pPr>
        <w:ind w:left="720"/>
      </w:pPr>
      <w:r>
        <w:t xml:space="preserve"> </w:t>
      </w:r>
    </w:p>
    <w:p w:rsidR="001449C1" w:rsidRDefault="001449C1" w:rsidP="00F47638">
      <w:pPr>
        <w:spacing w:line="276" w:lineRule="auto"/>
        <w:ind w:left="720"/>
      </w:pPr>
      <w:r>
        <w:t>Nonfunctional requirements include:</w:t>
      </w:r>
    </w:p>
    <w:p w:rsidR="001449C1" w:rsidRDefault="001449C1" w:rsidP="00F47638">
      <w:pPr>
        <w:pStyle w:val="ListParagraph"/>
        <w:numPr>
          <w:ilvl w:val="0"/>
          <w:numId w:val="22"/>
        </w:numPr>
        <w:spacing w:line="276" w:lineRule="auto"/>
      </w:pPr>
      <w:r>
        <w:t>Cloud based</w:t>
      </w:r>
    </w:p>
    <w:p w:rsidR="00D55632" w:rsidRDefault="00D55632" w:rsidP="00F47638">
      <w:pPr>
        <w:pStyle w:val="ListParagraph"/>
        <w:numPr>
          <w:ilvl w:val="0"/>
          <w:numId w:val="22"/>
        </w:numPr>
        <w:spacing w:line="276" w:lineRule="auto"/>
      </w:pPr>
      <w:r>
        <w:t>Cross platform</w:t>
      </w:r>
    </w:p>
    <w:p w:rsidR="001449C1" w:rsidRDefault="001449C1" w:rsidP="00F47638">
      <w:pPr>
        <w:pStyle w:val="ListParagraph"/>
        <w:numPr>
          <w:ilvl w:val="0"/>
          <w:numId w:val="22"/>
        </w:numPr>
        <w:spacing w:line="276" w:lineRule="auto"/>
      </w:pPr>
      <w:r>
        <w:t>Asynchronous user experience</w:t>
      </w:r>
    </w:p>
    <w:p w:rsidR="001449C1" w:rsidRDefault="001449C1" w:rsidP="00F47638">
      <w:pPr>
        <w:pStyle w:val="ListParagraph"/>
        <w:numPr>
          <w:ilvl w:val="0"/>
          <w:numId w:val="22"/>
        </w:numPr>
        <w:spacing w:line="276" w:lineRule="auto"/>
      </w:pPr>
      <w:r>
        <w:t>SaaS Integration</w:t>
      </w:r>
    </w:p>
    <w:p w:rsidR="001449C1" w:rsidRDefault="001449C1" w:rsidP="00F47638">
      <w:pPr>
        <w:spacing w:line="276" w:lineRule="auto"/>
      </w:pPr>
    </w:p>
    <w:p w:rsidR="001449C1" w:rsidRDefault="001449C1" w:rsidP="00F47638">
      <w:pPr>
        <w:spacing w:line="276" w:lineRule="auto"/>
        <w:ind w:left="720"/>
      </w:pPr>
      <w:r>
        <w:t>Functional use case requirements include:</w:t>
      </w:r>
    </w:p>
    <w:p w:rsidR="00D55632" w:rsidRDefault="00D55632" w:rsidP="00F47638">
      <w:pPr>
        <w:pStyle w:val="ListParagraph"/>
        <w:numPr>
          <w:ilvl w:val="0"/>
          <w:numId w:val="23"/>
        </w:numPr>
        <w:spacing w:line="276" w:lineRule="auto"/>
      </w:pPr>
      <w:r>
        <w:t>Access via Web Browser</w:t>
      </w:r>
    </w:p>
    <w:p w:rsidR="001449C1" w:rsidRDefault="001449C1" w:rsidP="00F47638">
      <w:pPr>
        <w:pStyle w:val="ListParagraph"/>
        <w:numPr>
          <w:ilvl w:val="0"/>
          <w:numId w:val="23"/>
        </w:numPr>
        <w:spacing w:line="276" w:lineRule="auto"/>
      </w:pPr>
      <w:r>
        <w:t>Create Account</w:t>
      </w:r>
    </w:p>
    <w:p w:rsidR="001449C1" w:rsidRDefault="001449C1" w:rsidP="00F47638">
      <w:pPr>
        <w:pStyle w:val="ListParagraph"/>
        <w:numPr>
          <w:ilvl w:val="0"/>
          <w:numId w:val="23"/>
        </w:numPr>
        <w:spacing w:line="276" w:lineRule="auto"/>
      </w:pPr>
      <w:r>
        <w:t>Create Team Account</w:t>
      </w:r>
    </w:p>
    <w:p w:rsidR="001449C1" w:rsidRDefault="001449C1" w:rsidP="00F47638">
      <w:pPr>
        <w:pStyle w:val="ListParagraph"/>
        <w:numPr>
          <w:ilvl w:val="0"/>
          <w:numId w:val="23"/>
        </w:numPr>
        <w:spacing w:line="276" w:lineRule="auto"/>
      </w:pPr>
      <w:r>
        <w:t>Join Existing Team Account</w:t>
      </w:r>
    </w:p>
    <w:p w:rsidR="001449C1" w:rsidRDefault="001449C1" w:rsidP="00F47638">
      <w:pPr>
        <w:pStyle w:val="ListParagraph"/>
        <w:numPr>
          <w:ilvl w:val="0"/>
          <w:numId w:val="23"/>
        </w:numPr>
        <w:spacing w:line="276" w:lineRule="auto"/>
      </w:pPr>
      <w:r>
        <w:t>Revisit Team Account</w:t>
      </w:r>
      <w:r w:rsidR="00D55632">
        <w:t xml:space="preserve"> Cross Platform</w:t>
      </w:r>
    </w:p>
    <w:p w:rsidR="00D55632" w:rsidRDefault="000518D4" w:rsidP="000518D4">
      <w:pPr>
        <w:pStyle w:val="ListParagraph"/>
        <w:numPr>
          <w:ilvl w:val="0"/>
          <w:numId w:val="23"/>
        </w:numPr>
        <w:spacing w:line="276" w:lineRule="auto"/>
      </w:pPr>
      <w:r>
        <w:t xml:space="preserve">Revisit Team Account on a </w:t>
      </w:r>
      <w:r w:rsidR="00383158">
        <w:t>Mobile form factor</w:t>
      </w:r>
    </w:p>
    <w:p w:rsidR="00B96117" w:rsidRDefault="00B96117" w:rsidP="00B96117">
      <w:pPr>
        <w:pStyle w:val="ListParagraph"/>
        <w:numPr>
          <w:ilvl w:val="0"/>
          <w:numId w:val="23"/>
        </w:numPr>
        <w:spacing w:line="276" w:lineRule="auto"/>
      </w:pPr>
      <w:r>
        <w:t>Post to a Channel</w:t>
      </w:r>
    </w:p>
    <w:p w:rsidR="001449C1" w:rsidRDefault="001449C1" w:rsidP="00F47638">
      <w:pPr>
        <w:pStyle w:val="ListParagraph"/>
        <w:numPr>
          <w:ilvl w:val="0"/>
          <w:numId w:val="23"/>
        </w:numPr>
        <w:spacing w:line="276" w:lineRule="auto"/>
      </w:pPr>
      <w:r>
        <w:t>C</w:t>
      </w:r>
      <w:r w:rsidR="00243BD6">
        <w:t>reate a Channel/Topic</w:t>
      </w:r>
    </w:p>
    <w:p w:rsidR="00D55632" w:rsidRDefault="00243BD6" w:rsidP="00F47638">
      <w:pPr>
        <w:pStyle w:val="ListParagraph"/>
        <w:numPr>
          <w:ilvl w:val="0"/>
          <w:numId w:val="23"/>
        </w:numPr>
        <w:spacing w:line="276" w:lineRule="auto"/>
      </w:pPr>
      <w:r>
        <w:t>Pin an Item to a Channel/Topic</w:t>
      </w:r>
    </w:p>
    <w:p w:rsidR="00D55632" w:rsidRDefault="00D55632" w:rsidP="00F47638">
      <w:pPr>
        <w:pStyle w:val="ListParagraph"/>
        <w:numPr>
          <w:ilvl w:val="0"/>
          <w:numId w:val="23"/>
        </w:numPr>
        <w:spacing w:line="276" w:lineRule="auto"/>
      </w:pPr>
      <w:r>
        <w:t>Mention a Team User</w:t>
      </w:r>
    </w:p>
    <w:p w:rsidR="00D55632" w:rsidRDefault="00243BD6" w:rsidP="00F47638">
      <w:pPr>
        <w:pStyle w:val="ListParagraph"/>
        <w:numPr>
          <w:ilvl w:val="0"/>
          <w:numId w:val="23"/>
        </w:numPr>
        <w:spacing w:line="276" w:lineRule="auto"/>
      </w:pPr>
      <w:r>
        <w:t>Mention a Channel/Topic</w:t>
      </w:r>
    </w:p>
    <w:p w:rsidR="00D55632" w:rsidRDefault="00D55632" w:rsidP="00D55632"/>
    <w:p w:rsidR="009027D0" w:rsidRDefault="002C44BB">
      <w:pPr>
        <w:pStyle w:val="Heading2"/>
      </w:pPr>
      <w:bookmarkStart w:id="3" w:name="_Toc476506991"/>
      <w:r>
        <w:t>Scope</w:t>
      </w:r>
      <w:bookmarkEnd w:id="3"/>
    </w:p>
    <w:p w:rsidR="00D55632" w:rsidRPr="00D55632" w:rsidRDefault="002740D0" w:rsidP="00D55632">
      <w:pPr>
        <w:ind w:left="720"/>
      </w:pPr>
      <w:r>
        <w:t>Slack is a messaging suite for teams with data accessible via a back-end cloud web service and</w:t>
      </w:r>
      <w:r w:rsidR="00395CC4">
        <w:t xml:space="preserve"> </w:t>
      </w:r>
      <w:r>
        <w:t xml:space="preserve">cross platform front-end. It will allow for teams to communicate via Team Accounts. </w:t>
      </w:r>
      <w:r w:rsidR="00395CC4">
        <w:t xml:space="preserve">Team Accounts are accessible via an easy to remember and custom set URL. </w:t>
      </w:r>
      <w:r>
        <w:t xml:space="preserve">A Team Account will provide teams with the ability to create Topic chat areas. Each Topic chat area will have pinned items. Each Topic chat area will allow users to mention others. Topics will be visible upon defined user roles. Topic notifications can be muted. </w:t>
      </w:r>
      <w:r w:rsidR="00395CC4">
        <w:t>Topics can integrate with other SaaS solutions to start a web meeting, share a gif image, or to share a document.</w:t>
      </w:r>
    </w:p>
    <w:p w:rsidR="009027D0" w:rsidRDefault="002C44BB">
      <w:pPr>
        <w:pStyle w:val="Heading2"/>
      </w:pPr>
      <w:bookmarkStart w:id="4" w:name="_Toc476506992"/>
      <w:r>
        <w:t>Definitions, Acronyms and Abbreviations</w:t>
      </w:r>
      <w:bookmarkEnd w:id="4"/>
    </w:p>
    <w:p w:rsidR="008D1E78" w:rsidRDefault="008D1E78" w:rsidP="008D1E78">
      <w:pPr>
        <w:ind w:left="720"/>
      </w:pPr>
      <w:r>
        <w:t>Modern industry terms and abstract terms related to web chat programs are used throughout this SRS document. Brief definitions for these terms are provided as follows:</w:t>
      </w:r>
    </w:p>
    <w:p w:rsidR="008D1E78" w:rsidRDefault="008D1E78" w:rsidP="008D1E78">
      <w:pPr>
        <w:pStyle w:val="ListParagraph"/>
        <w:numPr>
          <w:ilvl w:val="0"/>
          <w:numId w:val="24"/>
        </w:numPr>
      </w:pPr>
      <w:r>
        <w:t xml:space="preserve">Slack Technologies – represents an actual organization founded in 2013 with more than 700 </w:t>
      </w:r>
      <w:r>
        <w:lastRenderedPageBreak/>
        <w:t>employees. This company is head by Stewart Butterfield, a founding member of Flickr and former employee of Yahoo, Inc.</w:t>
      </w:r>
    </w:p>
    <w:p w:rsidR="008D1E78" w:rsidRDefault="008D1E78" w:rsidP="008D1E78">
      <w:pPr>
        <w:pStyle w:val="ListParagraph"/>
        <w:numPr>
          <w:ilvl w:val="0"/>
          <w:numId w:val="24"/>
        </w:numPr>
      </w:pPr>
      <w:r>
        <w:t>Cross Platform – software technologies which operate seamlessly across multiple device form factors and operating systems.</w:t>
      </w:r>
    </w:p>
    <w:p w:rsidR="008D1E78" w:rsidRDefault="008D1E78" w:rsidP="008D1E78">
      <w:pPr>
        <w:pStyle w:val="ListParagraph"/>
        <w:numPr>
          <w:ilvl w:val="0"/>
          <w:numId w:val="24"/>
        </w:numPr>
      </w:pPr>
      <w:r>
        <w:t xml:space="preserve">Cloud based, Cloud – term used to describe </w:t>
      </w:r>
      <w:r w:rsidR="00243BD6">
        <w:t>how</w:t>
      </w:r>
      <w:r>
        <w:t xml:space="preserve"> a web application is hosted and accessible to the public across the broader internet.</w:t>
      </w:r>
    </w:p>
    <w:p w:rsidR="00243BD6" w:rsidRDefault="00243BD6" w:rsidP="008D1E78">
      <w:pPr>
        <w:pStyle w:val="ListParagraph"/>
        <w:numPr>
          <w:ilvl w:val="0"/>
          <w:numId w:val="24"/>
        </w:numPr>
      </w:pPr>
      <w:r>
        <w:t>SaaS – Software as a Service, a cloud service model in which hosting, development, and support are provided for the end user.</w:t>
      </w:r>
    </w:p>
    <w:p w:rsidR="00D6478F" w:rsidRDefault="00D6478F" w:rsidP="008D1E78">
      <w:pPr>
        <w:pStyle w:val="ListParagraph"/>
        <w:numPr>
          <w:ilvl w:val="0"/>
          <w:numId w:val="24"/>
        </w:numPr>
      </w:pPr>
      <w:r>
        <w:t>SaaS Integration – the interoperability of information or data between the chat program Slack, with other SaaS products.</w:t>
      </w:r>
    </w:p>
    <w:p w:rsidR="008F2D58" w:rsidRDefault="008F2D58" w:rsidP="008D1E78">
      <w:pPr>
        <w:pStyle w:val="ListParagraph"/>
        <w:numPr>
          <w:ilvl w:val="0"/>
          <w:numId w:val="24"/>
        </w:numPr>
      </w:pPr>
      <w:r>
        <w:t>HTTP – Hypertext Transfer Protocol, a communications protocol used in the current World Wide Web ecosystem</w:t>
      </w:r>
    </w:p>
    <w:p w:rsidR="008D1E78" w:rsidRDefault="008D1E78" w:rsidP="008D1E78">
      <w:pPr>
        <w:pStyle w:val="ListParagraph"/>
        <w:numPr>
          <w:ilvl w:val="0"/>
          <w:numId w:val="24"/>
        </w:numPr>
      </w:pPr>
      <w:r>
        <w:t>JavaScript – a currently popular, loosely typed, web language and technology ecosystem</w:t>
      </w:r>
    </w:p>
    <w:p w:rsidR="008D1E78" w:rsidRDefault="008D1E78" w:rsidP="008D1E78">
      <w:pPr>
        <w:pStyle w:val="ListParagraph"/>
        <w:numPr>
          <w:ilvl w:val="0"/>
          <w:numId w:val="24"/>
        </w:numPr>
      </w:pPr>
      <w:r>
        <w:t>Front end – the client side scripting used to develop a user interface interpreted by web browsers installed to an operating system</w:t>
      </w:r>
      <w:r w:rsidR="008F2D58">
        <w:t>, often communicates to the back end via HTTP protocol requests</w:t>
      </w:r>
    </w:p>
    <w:p w:rsidR="008D1E78" w:rsidRDefault="008D1E78" w:rsidP="008D1E78">
      <w:pPr>
        <w:pStyle w:val="ListParagraph"/>
        <w:numPr>
          <w:ilvl w:val="0"/>
          <w:numId w:val="24"/>
        </w:numPr>
      </w:pPr>
      <w:r>
        <w:t xml:space="preserve">Back end </w:t>
      </w:r>
      <w:r w:rsidR="008F2D58">
        <w:t>–</w:t>
      </w:r>
      <w:r>
        <w:t xml:space="preserve"> </w:t>
      </w:r>
      <w:r w:rsidR="008F2D58">
        <w:t>the server side components which listen for front end requests and supply an HTTP response</w:t>
      </w:r>
    </w:p>
    <w:p w:rsidR="008D1E78" w:rsidRDefault="008D1E78" w:rsidP="008D1E78">
      <w:pPr>
        <w:pStyle w:val="ListParagraph"/>
        <w:numPr>
          <w:ilvl w:val="0"/>
          <w:numId w:val="24"/>
        </w:numPr>
      </w:pPr>
      <w:r>
        <w:t>API – Application Platform Interface, a technical definition by which data is exchanged successfully by following a defined schema and access protocol among front end and back end web technologies.</w:t>
      </w:r>
    </w:p>
    <w:p w:rsidR="008D1E78" w:rsidRDefault="008D1E78" w:rsidP="008D1E78">
      <w:pPr>
        <w:pStyle w:val="ListParagraph"/>
        <w:numPr>
          <w:ilvl w:val="0"/>
          <w:numId w:val="24"/>
        </w:numPr>
      </w:pPr>
      <w:r>
        <w:t xml:space="preserve">Asynchronous – term used to describe current web technologies wherein JavaScript calls are used to point to </w:t>
      </w:r>
      <w:r w:rsidR="00B5363E">
        <w:t xml:space="preserve">an API </w:t>
      </w:r>
      <w:r w:rsidR="00243BD6">
        <w:t>without browser page refreshes, thus improving the user experience.</w:t>
      </w:r>
    </w:p>
    <w:p w:rsidR="00243BD6" w:rsidRDefault="00243BD6" w:rsidP="008D1E78">
      <w:pPr>
        <w:pStyle w:val="ListParagraph"/>
        <w:numPr>
          <w:ilvl w:val="0"/>
          <w:numId w:val="24"/>
        </w:numPr>
      </w:pPr>
      <w:r>
        <w:t>Team Account – accessible protected area that contains team members</w:t>
      </w:r>
    </w:p>
    <w:p w:rsidR="00243BD6" w:rsidRPr="008D1E78" w:rsidRDefault="00243BD6" w:rsidP="00D6478F">
      <w:pPr>
        <w:pStyle w:val="ListParagraph"/>
        <w:numPr>
          <w:ilvl w:val="0"/>
          <w:numId w:val="24"/>
        </w:numPr>
      </w:pPr>
      <w:r>
        <w:t>Topic – Also known as Channel, a chat channel pertaining to a specific subject. These terms are loosely mixed because of the topic driven nature of the channel.</w:t>
      </w:r>
    </w:p>
    <w:p w:rsidR="009027D0" w:rsidRDefault="002C44BB">
      <w:pPr>
        <w:pStyle w:val="Heading2"/>
      </w:pPr>
      <w:bookmarkStart w:id="5" w:name="_Toc476506993"/>
      <w:r>
        <w:t>Overview</w:t>
      </w:r>
      <w:bookmarkEnd w:id="5"/>
    </w:p>
    <w:p w:rsidR="001855B1" w:rsidRDefault="00EC38BB" w:rsidP="00EC38BB">
      <w:pPr>
        <w:ind w:left="720"/>
      </w:pPr>
      <w:r>
        <w:t xml:space="preserve">The following sections provide an overall description of the </w:t>
      </w:r>
      <w:r w:rsidR="001855B1">
        <w:t>requirements covered in the specific requirements use case reporting area.</w:t>
      </w:r>
    </w:p>
    <w:p w:rsidR="001855B1" w:rsidRDefault="001855B1" w:rsidP="001855B1">
      <w:r>
        <w:br w:type="page"/>
      </w:r>
    </w:p>
    <w:p w:rsidR="00EC38BB" w:rsidRPr="00EC38BB" w:rsidRDefault="00EC38BB" w:rsidP="00EC38BB">
      <w:pPr>
        <w:ind w:left="720"/>
      </w:pPr>
    </w:p>
    <w:p w:rsidR="009027D0" w:rsidRDefault="002C44BB">
      <w:pPr>
        <w:pStyle w:val="Heading1"/>
      </w:pPr>
      <w:bookmarkStart w:id="6" w:name="_Toc476506994"/>
      <w:r>
        <w:t>Overall Description</w:t>
      </w:r>
      <w:bookmarkEnd w:id="6"/>
    </w:p>
    <w:p w:rsidR="001855B1" w:rsidRDefault="001855B1" w:rsidP="001855B1">
      <w:pPr>
        <w:ind w:left="720"/>
      </w:pPr>
      <w:r>
        <w:t>Slack team collaboration tool extends upon former online chat systems with the capability of providing for multiple user’s access to shared, asynchronous, cloud based, multi-platform channels (aka Topics) to relay information. Slack extends this experience of chat by integrating other popular web services.</w:t>
      </w:r>
    </w:p>
    <w:p w:rsidR="001855B1" w:rsidRDefault="001855B1" w:rsidP="001855B1">
      <w:pPr>
        <w:ind w:left="720"/>
      </w:pPr>
    </w:p>
    <w:p w:rsidR="001855B1" w:rsidRPr="001855B1" w:rsidRDefault="001855B1" w:rsidP="001855B1">
      <w:pPr>
        <w:ind w:left="720"/>
      </w:pPr>
      <w:r>
        <w:t>Topics can be customized to suit the needs of the team and its specific member breakdown. Important posts can be pinned to a topic for later reference. Users can be mentioned to grab attention to specific discussions in the channel. Documents can be shared amongst the team to improve organizational capability. Meetings can be generated to allow for greater face to face and voice collaboration.</w:t>
      </w:r>
    </w:p>
    <w:p w:rsidR="009027D0" w:rsidRDefault="009027D0">
      <w:pPr>
        <w:pStyle w:val="InfoBlue"/>
      </w:pPr>
    </w:p>
    <w:p w:rsidR="009027D0" w:rsidRDefault="002C44BB">
      <w:pPr>
        <w:pStyle w:val="Heading2"/>
      </w:pPr>
      <w:bookmarkStart w:id="7" w:name="_Toc476506995"/>
      <w:r>
        <w:t>Use-Case Model Survey</w:t>
      </w:r>
      <w:bookmarkEnd w:id="7"/>
    </w:p>
    <w:p w:rsidR="008A1E70" w:rsidRDefault="008A1E70" w:rsidP="008A1E70">
      <w:pPr>
        <w:ind w:left="720"/>
      </w:pPr>
    </w:p>
    <w:tbl>
      <w:tblPr>
        <w:tblStyle w:val="TableGrid"/>
        <w:tblW w:w="0" w:type="auto"/>
        <w:tblInd w:w="720" w:type="dxa"/>
        <w:tblLook w:val="04A0" w:firstRow="1" w:lastRow="0" w:firstColumn="1" w:lastColumn="0" w:noHBand="0" w:noVBand="1"/>
      </w:tblPr>
      <w:tblGrid>
        <w:gridCol w:w="2785"/>
        <w:gridCol w:w="5845"/>
      </w:tblGrid>
      <w:tr w:rsidR="001855B1" w:rsidTr="00201E63">
        <w:trPr>
          <w:trHeight w:val="341"/>
        </w:trPr>
        <w:tc>
          <w:tcPr>
            <w:tcW w:w="8630" w:type="dxa"/>
            <w:gridSpan w:val="2"/>
            <w:shd w:val="clear" w:color="auto" w:fill="DAEEF3" w:themeFill="accent5" w:themeFillTint="33"/>
          </w:tcPr>
          <w:p w:rsidR="001855B1" w:rsidRPr="001855B1" w:rsidRDefault="001855B1" w:rsidP="001855B1">
            <w:pPr>
              <w:jc w:val="center"/>
              <w:rPr>
                <w:b/>
              </w:rPr>
            </w:pPr>
            <w:r>
              <w:rPr>
                <w:b/>
              </w:rPr>
              <w:t>Nonfunctional Requirements</w:t>
            </w:r>
          </w:p>
        </w:tc>
      </w:tr>
      <w:tr w:rsidR="001855B1" w:rsidTr="005933E7">
        <w:trPr>
          <w:trHeight w:val="359"/>
        </w:trPr>
        <w:tc>
          <w:tcPr>
            <w:tcW w:w="2785" w:type="dxa"/>
          </w:tcPr>
          <w:p w:rsidR="001855B1" w:rsidRPr="001855B1" w:rsidRDefault="001855B1" w:rsidP="008A1E70">
            <w:pPr>
              <w:rPr>
                <w:b/>
              </w:rPr>
            </w:pPr>
            <w:r>
              <w:rPr>
                <w:b/>
              </w:rPr>
              <w:t>Requirement</w:t>
            </w:r>
          </w:p>
        </w:tc>
        <w:tc>
          <w:tcPr>
            <w:tcW w:w="5845" w:type="dxa"/>
          </w:tcPr>
          <w:p w:rsidR="001855B1" w:rsidRPr="001855B1" w:rsidRDefault="001855B1" w:rsidP="008A1E70">
            <w:pPr>
              <w:rPr>
                <w:b/>
              </w:rPr>
            </w:pPr>
            <w:r>
              <w:rPr>
                <w:b/>
              </w:rPr>
              <w:t>Description</w:t>
            </w:r>
          </w:p>
        </w:tc>
      </w:tr>
      <w:tr w:rsidR="001855B1" w:rsidTr="005933E7">
        <w:tc>
          <w:tcPr>
            <w:tcW w:w="2785" w:type="dxa"/>
          </w:tcPr>
          <w:p w:rsidR="001855B1" w:rsidRDefault="00C12D8C" w:rsidP="008A1E70">
            <w:r>
              <w:t>Cloud based</w:t>
            </w:r>
          </w:p>
        </w:tc>
        <w:tc>
          <w:tcPr>
            <w:tcW w:w="5845" w:type="dxa"/>
          </w:tcPr>
          <w:p w:rsidR="001855B1" w:rsidRDefault="00201E63" w:rsidP="008A1E70">
            <w:r w:rsidRPr="00201E63">
              <w:t>Cloud based, Software as a Service (SaaS) employed application for easy setup and integration with existing organizational systems.</w:t>
            </w:r>
          </w:p>
        </w:tc>
      </w:tr>
      <w:tr w:rsidR="001855B1" w:rsidTr="005933E7">
        <w:tc>
          <w:tcPr>
            <w:tcW w:w="2785" w:type="dxa"/>
          </w:tcPr>
          <w:p w:rsidR="001855B1" w:rsidRDefault="00C12D8C" w:rsidP="008A1E70">
            <w:r>
              <w:t>Cross platform</w:t>
            </w:r>
          </w:p>
        </w:tc>
        <w:tc>
          <w:tcPr>
            <w:tcW w:w="5845" w:type="dxa"/>
          </w:tcPr>
          <w:p w:rsidR="001855B1" w:rsidRDefault="00201E63" w:rsidP="008A1E70">
            <w:r>
              <w:t>Information in the system should be accessible via a number of popular use devices on desktop and mobile form factors.</w:t>
            </w:r>
          </w:p>
        </w:tc>
      </w:tr>
      <w:tr w:rsidR="00C12D8C" w:rsidTr="005933E7">
        <w:tc>
          <w:tcPr>
            <w:tcW w:w="2785" w:type="dxa"/>
          </w:tcPr>
          <w:p w:rsidR="00C12D8C" w:rsidRDefault="00C12D8C" w:rsidP="008A1E70">
            <w:r>
              <w:t>Asynchronous user experience</w:t>
            </w:r>
          </w:p>
        </w:tc>
        <w:tc>
          <w:tcPr>
            <w:tcW w:w="5845" w:type="dxa"/>
          </w:tcPr>
          <w:p w:rsidR="00C12D8C" w:rsidRDefault="00201E63" w:rsidP="008A1E70">
            <w:r w:rsidRPr="00201E63">
              <w:t>Asynchronous communication with web servers to improve communication speed and user experience.</w:t>
            </w:r>
          </w:p>
        </w:tc>
      </w:tr>
      <w:tr w:rsidR="00C12D8C" w:rsidTr="005933E7">
        <w:tc>
          <w:tcPr>
            <w:tcW w:w="2785" w:type="dxa"/>
          </w:tcPr>
          <w:p w:rsidR="00C12D8C" w:rsidRDefault="00C12D8C" w:rsidP="008A1E70">
            <w:r>
              <w:t>SaaS Integrations</w:t>
            </w:r>
          </w:p>
        </w:tc>
        <w:tc>
          <w:tcPr>
            <w:tcW w:w="5845" w:type="dxa"/>
          </w:tcPr>
          <w:p w:rsidR="00C12D8C" w:rsidRDefault="00201E63" w:rsidP="008A1E70">
            <w:r w:rsidRPr="00201E63">
              <w:t>Easy integration with external, third party vendor SaaS software services to make work more fun and easy for teams.</w:t>
            </w:r>
          </w:p>
        </w:tc>
      </w:tr>
    </w:tbl>
    <w:p w:rsidR="001855B1" w:rsidRDefault="001855B1" w:rsidP="008A1E70">
      <w:pPr>
        <w:ind w:left="720"/>
      </w:pPr>
    </w:p>
    <w:p w:rsidR="00201E63" w:rsidRDefault="00201E63" w:rsidP="008A1E70">
      <w:pPr>
        <w:ind w:left="720"/>
      </w:pPr>
    </w:p>
    <w:tbl>
      <w:tblPr>
        <w:tblStyle w:val="TableGrid"/>
        <w:tblW w:w="0" w:type="auto"/>
        <w:tblInd w:w="720" w:type="dxa"/>
        <w:tblLook w:val="04A0" w:firstRow="1" w:lastRow="0" w:firstColumn="1" w:lastColumn="0" w:noHBand="0" w:noVBand="1"/>
      </w:tblPr>
      <w:tblGrid>
        <w:gridCol w:w="2785"/>
        <w:gridCol w:w="5845"/>
      </w:tblGrid>
      <w:tr w:rsidR="00201E63" w:rsidTr="00201E63">
        <w:trPr>
          <w:trHeight w:val="323"/>
        </w:trPr>
        <w:tc>
          <w:tcPr>
            <w:tcW w:w="8630" w:type="dxa"/>
            <w:gridSpan w:val="2"/>
            <w:shd w:val="clear" w:color="auto" w:fill="FDE9D9" w:themeFill="accent6" w:themeFillTint="33"/>
          </w:tcPr>
          <w:p w:rsidR="00201E63" w:rsidRPr="00201E63" w:rsidRDefault="00201E63" w:rsidP="00201E63">
            <w:pPr>
              <w:jc w:val="center"/>
              <w:rPr>
                <w:b/>
              </w:rPr>
            </w:pPr>
            <w:r>
              <w:rPr>
                <w:b/>
              </w:rPr>
              <w:t>Use Case Actors</w:t>
            </w:r>
          </w:p>
        </w:tc>
      </w:tr>
      <w:tr w:rsidR="00201E63" w:rsidTr="005933E7">
        <w:trPr>
          <w:trHeight w:val="350"/>
        </w:trPr>
        <w:tc>
          <w:tcPr>
            <w:tcW w:w="2785" w:type="dxa"/>
          </w:tcPr>
          <w:p w:rsidR="00201E63" w:rsidRPr="00201E63" w:rsidRDefault="00201E63" w:rsidP="008A1E70">
            <w:pPr>
              <w:rPr>
                <w:b/>
              </w:rPr>
            </w:pPr>
            <w:r w:rsidRPr="00201E63">
              <w:rPr>
                <w:b/>
              </w:rPr>
              <w:t>Name</w:t>
            </w:r>
          </w:p>
        </w:tc>
        <w:tc>
          <w:tcPr>
            <w:tcW w:w="5845" w:type="dxa"/>
          </w:tcPr>
          <w:p w:rsidR="00201E63" w:rsidRPr="00201E63" w:rsidRDefault="00201E63" w:rsidP="008A1E70">
            <w:pPr>
              <w:rPr>
                <w:b/>
              </w:rPr>
            </w:pPr>
            <w:r w:rsidRPr="00201E63">
              <w:rPr>
                <w:b/>
              </w:rPr>
              <w:t>Role</w:t>
            </w:r>
          </w:p>
        </w:tc>
      </w:tr>
      <w:tr w:rsidR="00201E63" w:rsidTr="005933E7">
        <w:tc>
          <w:tcPr>
            <w:tcW w:w="2785" w:type="dxa"/>
          </w:tcPr>
          <w:p w:rsidR="00201E63" w:rsidRDefault="00201E63" w:rsidP="008A1E70">
            <w:r>
              <w:t>User</w:t>
            </w:r>
          </w:p>
        </w:tc>
        <w:tc>
          <w:tcPr>
            <w:tcW w:w="5845" w:type="dxa"/>
          </w:tcPr>
          <w:p w:rsidR="00201E63" w:rsidRDefault="00201E63" w:rsidP="008A1E70">
            <w:r>
              <w:t>Any user of the system</w:t>
            </w:r>
          </w:p>
        </w:tc>
      </w:tr>
      <w:tr w:rsidR="00201E63" w:rsidTr="005933E7">
        <w:tc>
          <w:tcPr>
            <w:tcW w:w="2785" w:type="dxa"/>
          </w:tcPr>
          <w:p w:rsidR="00201E63" w:rsidRDefault="00201E63" w:rsidP="008A1E70">
            <w:r>
              <w:t>Team Organizer</w:t>
            </w:r>
          </w:p>
        </w:tc>
        <w:tc>
          <w:tcPr>
            <w:tcW w:w="5845" w:type="dxa"/>
          </w:tcPr>
          <w:p w:rsidR="00201E63" w:rsidRDefault="00201E63" w:rsidP="008A1E70">
            <w:r>
              <w:t>A user which initiates a Team Account</w:t>
            </w:r>
            <w:r w:rsidR="00A35298">
              <w:t>. Inherits Team Member capabilities.</w:t>
            </w:r>
          </w:p>
        </w:tc>
      </w:tr>
      <w:tr w:rsidR="00201E63" w:rsidTr="005933E7">
        <w:tc>
          <w:tcPr>
            <w:tcW w:w="2785" w:type="dxa"/>
          </w:tcPr>
          <w:p w:rsidR="00201E63" w:rsidRDefault="00201E63" w:rsidP="008A1E70">
            <w:r>
              <w:t>Team Member</w:t>
            </w:r>
          </w:p>
        </w:tc>
        <w:tc>
          <w:tcPr>
            <w:tcW w:w="5845" w:type="dxa"/>
          </w:tcPr>
          <w:p w:rsidR="00201E63" w:rsidRDefault="00201E63" w:rsidP="008A1E70">
            <w:r>
              <w:t>A user which joins an existing Team Account</w:t>
            </w:r>
          </w:p>
        </w:tc>
      </w:tr>
    </w:tbl>
    <w:p w:rsidR="00201E63" w:rsidRDefault="00201E63" w:rsidP="008A1E70">
      <w:pPr>
        <w:ind w:left="720"/>
      </w:pPr>
    </w:p>
    <w:p w:rsidR="00201E63" w:rsidRDefault="00201E63" w:rsidP="008A1E70">
      <w:pPr>
        <w:ind w:left="720"/>
      </w:pPr>
    </w:p>
    <w:tbl>
      <w:tblPr>
        <w:tblStyle w:val="TableGrid"/>
        <w:tblW w:w="0" w:type="auto"/>
        <w:tblInd w:w="720" w:type="dxa"/>
        <w:tblLook w:val="04A0" w:firstRow="1" w:lastRow="0" w:firstColumn="1" w:lastColumn="0" w:noHBand="0" w:noVBand="1"/>
      </w:tblPr>
      <w:tblGrid>
        <w:gridCol w:w="416"/>
        <w:gridCol w:w="2369"/>
        <w:gridCol w:w="5845"/>
      </w:tblGrid>
      <w:tr w:rsidR="005933E7" w:rsidTr="005933E7">
        <w:trPr>
          <w:trHeight w:val="350"/>
        </w:trPr>
        <w:tc>
          <w:tcPr>
            <w:tcW w:w="8630" w:type="dxa"/>
            <w:gridSpan w:val="3"/>
            <w:tcBorders>
              <w:top w:val="single" w:sz="4" w:space="0" w:color="auto"/>
              <w:left w:val="single" w:sz="4" w:space="0" w:color="auto"/>
              <w:bottom w:val="single" w:sz="4" w:space="0" w:color="auto"/>
            </w:tcBorders>
            <w:shd w:val="clear" w:color="auto" w:fill="E5DFEC" w:themeFill="accent4" w:themeFillTint="33"/>
          </w:tcPr>
          <w:p w:rsidR="005933E7" w:rsidRPr="001855B1" w:rsidRDefault="005933E7" w:rsidP="00596780">
            <w:pPr>
              <w:jc w:val="center"/>
              <w:rPr>
                <w:b/>
              </w:rPr>
            </w:pPr>
            <w:r>
              <w:rPr>
                <w:b/>
              </w:rPr>
              <w:t>Functional Requirements</w:t>
            </w:r>
          </w:p>
        </w:tc>
      </w:tr>
      <w:tr w:rsidR="00F47638" w:rsidTr="005933E7">
        <w:trPr>
          <w:trHeight w:val="350"/>
        </w:trPr>
        <w:tc>
          <w:tcPr>
            <w:tcW w:w="416" w:type="dxa"/>
            <w:tcBorders>
              <w:top w:val="single" w:sz="4" w:space="0" w:color="auto"/>
              <w:left w:val="single" w:sz="4" w:space="0" w:color="auto"/>
              <w:bottom w:val="single" w:sz="4" w:space="0" w:color="auto"/>
              <w:right w:val="single" w:sz="4" w:space="0" w:color="auto"/>
            </w:tcBorders>
            <w:shd w:val="clear" w:color="auto" w:fill="auto"/>
          </w:tcPr>
          <w:p w:rsidR="00F47638" w:rsidRPr="005933E7" w:rsidRDefault="005933E7" w:rsidP="00596780">
            <w:pPr>
              <w:rPr>
                <w:b/>
              </w:rPr>
            </w:pPr>
            <w:r w:rsidRPr="005933E7">
              <w:rPr>
                <w:b/>
              </w:rPr>
              <w:t>#</w:t>
            </w:r>
          </w:p>
        </w:tc>
        <w:tc>
          <w:tcPr>
            <w:tcW w:w="2369" w:type="dxa"/>
            <w:tcBorders>
              <w:left w:val="single" w:sz="4" w:space="0" w:color="auto"/>
            </w:tcBorders>
          </w:tcPr>
          <w:p w:rsidR="00F47638" w:rsidRPr="001855B1" w:rsidRDefault="00F47638" w:rsidP="00596780">
            <w:pPr>
              <w:rPr>
                <w:b/>
              </w:rPr>
            </w:pPr>
            <w:r>
              <w:rPr>
                <w:b/>
              </w:rPr>
              <w:t>Use Case</w:t>
            </w:r>
          </w:p>
        </w:tc>
        <w:tc>
          <w:tcPr>
            <w:tcW w:w="5845" w:type="dxa"/>
          </w:tcPr>
          <w:p w:rsidR="00F47638" w:rsidRPr="001855B1" w:rsidRDefault="00F47638" w:rsidP="00596780">
            <w:pPr>
              <w:rPr>
                <w:b/>
              </w:rPr>
            </w:pPr>
            <w:r>
              <w:rPr>
                <w:b/>
              </w:rPr>
              <w:t>Description</w:t>
            </w:r>
          </w:p>
        </w:tc>
      </w:tr>
      <w:tr w:rsidR="00F47638" w:rsidTr="005933E7">
        <w:tc>
          <w:tcPr>
            <w:tcW w:w="416" w:type="dxa"/>
            <w:tcBorders>
              <w:top w:val="single" w:sz="4" w:space="0" w:color="auto"/>
            </w:tcBorders>
          </w:tcPr>
          <w:p w:rsidR="00F47638" w:rsidRDefault="005933E7" w:rsidP="00596780">
            <w:r>
              <w:t>1</w:t>
            </w:r>
          </w:p>
        </w:tc>
        <w:tc>
          <w:tcPr>
            <w:tcW w:w="2369" w:type="dxa"/>
          </w:tcPr>
          <w:p w:rsidR="00F47638" w:rsidRDefault="00F47638" w:rsidP="00596780">
            <w:r>
              <w:t>Access via Web Browser</w:t>
            </w:r>
          </w:p>
        </w:tc>
        <w:tc>
          <w:tcPr>
            <w:tcW w:w="5845" w:type="dxa"/>
          </w:tcPr>
          <w:p w:rsidR="00F47638" w:rsidRDefault="00F47638" w:rsidP="00596780">
            <w:r>
              <w:t>Any User should be able to access the system via a Web Browser</w:t>
            </w:r>
          </w:p>
        </w:tc>
      </w:tr>
      <w:tr w:rsidR="00F47638" w:rsidTr="005933E7">
        <w:tc>
          <w:tcPr>
            <w:tcW w:w="416" w:type="dxa"/>
          </w:tcPr>
          <w:p w:rsidR="00F47638" w:rsidRDefault="005933E7" w:rsidP="00596780">
            <w:r>
              <w:t>2</w:t>
            </w:r>
          </w:p>
        </w:tc>
        <w:tc>
          <w:tcPr>
            <w:tcW w:w="2369" w:type="dxa"/>
          </w:tcPr>
          <w:p w:rsidR="00F47638" w:rsidRDefault="00F47638" w:rsidP="00596780">
            <w:r>
              <w:t>Create Account</w:t>
            </w:r>
          </w:p>
        </w:tc>
        <w:tc>
          <w:tcPr>
            <w:tcW w:w="5845" w:type="dxa"/>
          </w:tcPr>
          <w:p w:rsidR="00F47638" w:rsidRDefault="00F47638" w:rsidP="00596780">
            <w:r w:rsidRPr="00201E63">
              <w:t>Any User should be able to create an account.</w:t>
            </w:r>
          </w:p>
        </w:tc>
      </w:tr>
      <w:tr w:rsidR="00F47638" w:rsidTr="005933E7">
        <w:tc>
          <w:tcPr>
            <w:tcW w:w="416" w:type="dxa"/>
          </w:tcPr>
          <w:p w:rsidR="00F47638" w:rsidRDefault="005933E7" w:rsidP="00596780">
            <w:r>
              <w:t>3</w:t>
            </w:r>
          </w:p>
        </w:tc>
        <w:tc>
          <w:tcPr>
            <w:tcW w:w="2369" w:type="dxa"/>
          </w:tcPr>
          <w:p w:rsidR="00F47638" w:rsidRDefault="00F47638" w:rsidP="00596780">
            <w:r>
              <w:t>Create Team Account</w:t>
            </w:r>
          </w:p>
        </w:tc>
        <w:tc>
          <w:tcPr>
            <w:tcW w:w="5845" w:type="dxa"/>
          </w:tcPr>
          <w:p w:rsidR="00F47638" w:rsidRDefault="00F47638" w:rsidP="00596780">
            <w:r w:rsidRPr="00201E63">
              <w:t>A Team Organizer should be able to create a team based account with a universal resource locator (URL).</w:t>
            </w:r>
          </w:p>
        </w:tc>
      </w:tr>
      <w:tr w:rsidR="00F47638" w:rsidTr="005933E7">
        <w:tc>
          <w:tcPr>
            <w:tcW w:w="416" w:type="dxa"/>
          </w:tcPr>
          <w:p w:rsidR="00F47638" w:rsidRDefault="005933E7" w:rsidP="00596780">
            <w:r>
              <w:t>4</w:t>
            </w:r>
          </w:p>
        </w:tc>
        <w:tc>
          <w:tcPr>
            <w:tcW w:w="2369" w:type="dxa"/>
          </w:tcPr>
          <w:p w:rsidR="00F47638" w:rsidRDefault="00F47638" w:rsidP="00596780">
            <w:r>
              <w:t>Join Existing Team Account</w:t>
            </w:r>
          </w:p>
        </w:tc>
        <w:tc>
          <w:tcPr>
            <w:tcW w:w="5845" w:type="dxa"/>
          </w:tcPr>
          <w:p w:rsidR="00F47638" w:rsidRDefault="00F47638" w:rsidP="00596780">
            <w:r w:rsidRPr="00201E63">
              <w:t>A Team Member(s) should be able to join the existing team based account by invitation from a Team Organizer.</w:t>
            </w:r>
          </w:p>
        </w:tc>
      </w:tr>
      <w:tr w:rsidR="00F47638" w:rsidTr="005933E7">
        <w:tc>
          <w:tcPr>
            <w:tcW w:w="416" w:type="dxa"/>
          </w:tcPr>
          <w:p w:rsidR="00F47638" w:rsidRDefault="005933E7" w:rsidP="00596780">
            <w:r>
              <w:t>5</w:t>
            </w:r>
          </w:p>
        </w:tc>
        <w:tc>
          <w:tcPr>
            <w:tcW w:w="2369" w:type="dxa"/>
          </w:tcPr>
          <w:p w:rsidR="00F47638" w:rsidRDefault="00F47638" w:rsidP="00596780">
            <w:r>
              <w:t>Revisit Team Account Cross Platform</w:t>
            </w:r>
          </w:p>
        </w:tc>
        <w:tc>
          <w:tcPr>
            <w:tcW w:w="5845" w:type="dxa"/>
          </w:tcPr>
          <w:p w:rsidR="00F47638" w:rsidRDefault="00F47638" w:rsidP="00596780">
            <w:r w:rsidRPr="00201E63">
              <w:t>A User should be able to revisit the team based account via the use of the generated URL.</w:t>
            </w:r>
          </w:p>
        </w:tc>
      </w:tr>
      <w:tr w:rsidR="00F47638" w:rsidTr="005933E7">
        <w:tc>
          <w:tcPr>
            <w:tcW w:w="416" w:type="dxa"/>
          </w:tcPr>
          <w:p w:rsidR="00F47638" w:rsidRDefault="00A0255D" w:rsidP="00596780">
            <w:r>
              <w:t>6</w:t>
            </w:r>
          </w:p>
        </w:tc>
        <w:tc>
          <w:tcPr>
            <w:tcW w:w="2369" w:type="dxa"/>
          </w:tcPr>
          <w:p w:rsidR="00F47638" w:rsidRDefault="00F47638" w:rsidP="00596780">
            <w:r>
              <w:t>Revisit Team Account Cross Platform – Mobile</w:t>
            </w:r>
            <w:r w:rsidR="005933E7">
              <w:t xml:space="preserve"> form factor</w:t>
            </w:r>
          </w:p>
        </w:tc>
        <w:tc>
          <w:tcPr>
            <w:tcW w:w="5845" w:type="dxa"/>
          </w:tcPr>
          <w:p w:rsidR="00F47638" w:rsidRDefault="00F47638" w:rsidP="00596780">
            <w:r w:rsidRPr="00201E63">
              <w:t>A User should be able to revisit the team based account v</w:t>
            </w:r>
            <w:r>
              <w:t>ia the use of the generated URL using a compatible mobile software package.</w:t>
            </w:r>
          </w:p>
        </w:tc>
      </w:tr>
      <w:tr w:rsidR="00B96117" w:rsidTr="005933E7">
        <w:tc>
          <w:tcPr>
            <w:tcW w:w="416" w:type="dxa"/>
          </w:tcPr>
          <w:p w:rsidR="00B96117" w:rsidRDefault="00B96117" w:rsidP="00596780">
            <w:r>
              <w:t>7</w:t>
            </w:r>
          </w:p>
        </w:tc>
        <w:tc>
          <w:tcPr>
            <w:tcW w:w="2369" w:type="dxa"/>
          </w:tcPr>
          <w:p w:rsidR="00B96117" w:rsidRDefault="00B96117" w:rsidP="00596780">
            <w:r>
              <w:t>Post to a Channel</w:t>
            </w:r>
          </w:p>
        </w:tc>
        <w:tc>
          <w:tcPr>
            <w:tcW w:w="5845" w:type="dxa"/>
          </w:tcPr>
          <w:p w:rsidR="00B96117" w:rsidRPr="00201E63" w:rsidRDefault="00B96117" w:rsidP="00596780">
            <w:r w:rsidRPr="00201E63">
              <w:t xml:space="preserve">A </w:t>
            </w:r>
            <w:r>
              <w:t>Team Member should be able to post to a General topic channel.</w:t>
            </w:r>
          </w:p>
        </w:tc>
      </w:tr>
      <w:tr w:rsidR="00F47638" w:rsidTr="005933E7">
        <w:tc>
          <w:tcPr>
            <w:tcW w:w="416" w:type="dxa"/>
          </w:tcPr>
          <w:p w:rsidR="00F47638" w:rsidRDefault="00B96117" w:rsidP="00596780">
            <w:r>
              <w:t>8</w:t>
            </w:r>
          </w:p>
        </w:tc>
        <w:tc>
          <w:tcPr>
            <w:tcW w:w="2369" w:type="dxa"/>
          </w:tcPr>
          <w:p w:rsidR="00F47638" w:rsidRDefault="00F47638" w:rsidP="00596780">
            <w:r>
              <w:t>Create a Channel/Topic</w:t>
            </w:r>
          </w:p>
        </w:tc>
        <w:tc>
          <w:tcPr>
            <w:tcW w:w="5845" w:type="dxa"/>
          </w:tcPr>
          <w:p w:rsidR="00F47638" w:rsidRDefault="00F47638" w:rsidP="00596780">
            <w:r w:rsidRPr="00201E63">
              <w:t>A Team Organizer should be able to create topic-based chat channels.</w:t>
            </w:r>
          </w:p>
        </w:tc>
      </w:tr>
      <w:tr w:rsidR="00F47638" w:rsidTr="005933E7">
        <w:tc>
          <w:tcPr>
            <w:tcW w:w="416" w:type="dxa"/>
          </w:tcPr>
          <w:p w:rsidR="00F47638" w:rsidRDefault="00B96117" w:rsidP="00596780">
            <w:r>
              <w:lastRenderedPageBreak/>
              <w:t>9</w:t>
            </w:r>
          </w:p>
        </w:tc>
        <w:tc>
          <w:tcPr>
            <w:tcW w:w="2369" w:type="dxa"/>
          </w:tcPr>
          <w:p w:rsidR="00F47638" w:rsidRDefault="00F47638" w:rsidP="00596780">
            <w:r>
              <w:t>Pin an Item to a Channel/Topic</w:t>
            </w:r>
          </w:p>
        </w:tc>
        <w:tc>
          <w:tcPr>
            <w:tcW w:w="5845" w:type="dxa"/>
          </w:tcPr>
          <w:p w:rsidR="00F47638" w:rsidRDefault="00F47638" w:rsidP="00596780">
            <w:r>
              <w:t>Any Team Member should be able to pin important information to a topic channel</w:t>
            </w:r>
          </w:p>
        </w:tc>
      </w:tr>
      <w:tr w:rsidR="00F47638" w:rsidTr="005933E7">
        <w:tc>
          <w:tcPr>
            <w:tcW w:w="416" w:type="dxa"/>
          </w:tcPr>
          <w:p w:rsidR="00F47638" w:rsidRDefault="00B96117" w:rsidP="00596780">
            <w:r>
              <w:t>10</w:t>
            </w:r>
          </w:p>
        </w:tc>
        <w:tc>
          <w:tcPr>
            <w:tcW w:w="2369" w:type="dxa"/>
          </w:tcPr>
          <w:p w:rsidR="00F47638" w:rsidRDefault="00F47638" w:rsidP="00596780">
            <w:r>
              <w:t>Mention a Team Member</w:t>
            </w:r>
          </w:p>
        </w:tc>
        <w:tc>
          <w:tcPr>
            <w:tcW w:w="5845" w:type="dxa"/>
          </w:tcPr>
          <w:p w:rsidR="00F47638" w:rsidRDefault="00F47638" w:rsidP="00596780">
            <w:r>
              <w:t>Any Team Member should be able to mention another Team Member</w:t>
            </w:r>
          </w:p>
        </w:tc>
      </w:tr>
      <w:tr w:rsidR="00F47638" w:rsidTr="005933E7">
        <w:tc>
          <w:tcPr>
            <w:tcW w:w="416" w:type="dxa"/>
          </w:tcPr>
          <w:p w:rsidR="00F47638" w:rsidRDefault="00B96117" w:rsidP="00596780">
            <w:r>
              <w:t>11</w:t>
            </w:r>
          </w:p>
        </w:tc>
        <w:tc>
          <w:tcPr>
            <w:tcW w:w="2369" w:type="dxa"/>
          </w:tcPr>
          <w:p w:rsidR="00F47638" w:rsidRDefault="00F47638" w:rsidP="00596780">
            <w:r>
              <w:t>Mention a Channel/Topic</w:t>
            </w:r>
          </w:p>
        </w:tc>
        <w:tc>
          <w:tcPr>
            <w:tcW w:w="5845" w:type="dxa"/>
          </w:tcPr>
          <w:p w:rsidR="00F47638" w:rsidRDefault="00F47638" w:rsidP="00596780">
            <w:r>
              <w:t>Any Team Member should be able to mention the channel topic to alert all team channel members</w:t>
            </w:r>
          </w:p>
        </w:tc>
      </w:tr>
    </w:tbl>
    <w:p w:rsidR="00584209" w:rsidRPr="00584209" w:rsidRDefault="00584209" w:rsidP="00201E63"/>
    <w:p w:rsidR="009027D0" w:rsidRPr="006C080B" w:rsidRDefault="00F47638" w:rsidP="006C080B">
      <w:pPr>
        <w:widowControl/>
        <w:spacing w:line="240" w:lineRule="auto"/>
        <w:rPr>
          <w:color w:val="0000FF"/>
        </w:rPr>
      </w:pPr>
      <w:r>
        <w:rPr>
          <w:i/>
        </w:rPr>
        <w:br w:type="page"/>
      </w:r>
    </w:p>
    <w:p w:rsidR="009027D0" w:rsidRDefault="002C44BB">
      <w:pPr>
        <w:pStyle w:val="Heading1"/>
      </w:pPr>
      <w:bookmarkStart w:id="8" w:name="_Toc476506996"/>
      <w:r>
        <w:lastRenderedPageBreak/>
        <w:t>Specific Requirements</w:t>
      </w:r>
      <w:bookmarkEnd w:id="8"/>
      <w:r>
        <w:t xml:space="preserve"> </w:t>
      </w:r>
    </w:p>
    <w:p w:rsidR="005933E7" w:rsidRPr="005933E7" w:rsidRDefault="00B01196" w:rsidP="00B01196">
      <w:pPr>
        <w:ind w:left="720"/>
      </w:pPr>
      <w:r>
        <w:t>Use-Case Reports section provides detailed system operation pertaining to the 16 defined functional requirements use cases defined in the Use Case model survey.</w:t>
      </w:r>
    </w:p>
    <w:p w:rsidR="009027D0" w:rsidRDefault="002C44BB">
      <w:pPr>
        <w:pStyle w:val="Heading2"/>
      </w:pPr>
      <w:bookmarkStart w:id="9" w:name="_Toc476506997"/>
      <w:r>
        <w:t>Use-Case Reports</w:t>
      </w:r>
      <w:bookmarkEnd w:id="9"/>
    </w:p>
    <w:p w:rsidR="00B01196" w:rsidRDefault="00B01196">
      <w:pPr>
        <w:widowControl/>
        <w:spacing w:line="240" w:lineRule="auto"/>
      </w:pPr>
      <w:r>
        <w:br w:type="page"/>
      </w:r>
    </w:p>
    <w:p w:rsidR="00CC0DA1" w:rsidRDefault="00CC0DA1" w:rsidP="00CC0DA1">
      <w:pPr>
        <w:pStyle w:val="Heading3"/>
      </w:pPr>
      <w:bookmarkStart w:id="10" w:name="_Toc476506998"/>
      <w:r>
        <w:lastRenderedPageBreak/>
        <w:t>Access Via Web Browser</w:t>
      </w:r>
      <w:bookmarkEnd w:id="10"/>
    </w:p>
    <w:p w:rsidR="00EB03BA" w:rsidRDefault="00046014" w:rsidP="00EB03BA">
      <w:r>
        <w:t xml:space="preserve">Summary: </w:t>
      </w:r>
      <w:r w:rsidR="00B27685">
        <w:t>Any User should be able to access the system via a Web Browser</w:t>
      </w:r>
    </w:p>
    <w:p w:rsidR="00046014" w:rsidRDefault="00046014" w:rsidP="00EB03BA">
      <w:r>
        <w:t>Preconditions:</w:t>
      </w:r>
      <w:r w:rsidR="00596780">
        <w:t xml:space="preserve"> User should have a computer with internet access and a modern web browser installed.</w:t>
      </w:r>
    </w:p>
    <w:p w:rsidR="00046014" w:rsidRDefault="00046014" w:rsidP="00EB03BA">
      <w:r>
        <w:t>Triggers:</w:t>
      </w:r>
      <w:r w:rsidR="0089423F">
        <w:t xml:space="preserve"> User accesses system.</w:t>
      </w:r>
    </w:p>
    <w:p w:rsidR="00046014" w:rsidRDefault="00046014" w:rsidP="00EB03BA">
      <w:r>
        <w:t>Scenario:</w:t>
      </w:r>
    </w:p>
    <w:tbl>
      <w:tblPr>
        <w:tblStyle w:val="TableGrid"/>
        <w:tblW w:w="0" w:type="auto"/>
        <w:tblLook w:val="04A0" w:firstRow="1" w:lastRow="0" w:firstColumn="1" w:lastColumn="0" w:noHBand="0" w:noVBand="1"/>
      </w:tblPr>
      <w:tblGrid>
        <w:gridCol w:w="1577"/>
        <w:gridCol w:w="1613"/>
        <w:gridCol w:w="6160"/>
      </w:tblGrid>
      <w:tr w:rsidR="0016689B" w:rsidTr="00C23969">
        <w:tc>
          <w:tcPr>
            <w:tcW w:w="1577" w:type="dxa"/>
          </w:tcPr>
          <w:p w:rsidR="00FD18C9" w:rsidRDefault="0014072C" w:rsidP="00EB03BA">
            <w:r>
              <w:t>Actor</w:t>
            </w:r>
          </w:p>
        </w:tc>
        <w:tc>
          <w:tcPr>
            <w:tcW w:w="1748" w:type="dxa"/>
          </w:tcPr>
          <w:p w:rsidR="00FD18C9" w:rsidRDefault="0014072C" w:rsidP="00EB03BA">
            <w:r>
              <w:t>System</w:t>
            </w:r>
          </w:p>
        </w:tc>
        <w:tc>
          <w:tcPr>
            <w:tcW w:w="6025" w:type="dxa"/>
          </w:tcPr>
          <w:p w:rsidR="00FD18C9" w:rsidRDefault="0014072C" w:rsidP="00EB03BA">
            <w:r>
              <w:t>Screen</w:t>
            </w:r>
          </w:p>
        </w:tc>
      </w:tr>
      <w:tr w:rsidR="0016689B" w:rsidTr="0004352A">
        <w:trPr>
          <w:trHeight w:val="827"/>
        </w:trPr>
        <w:tc>
          <w:tcPr>
            <w:tcW w:w="1577" w:type="dxa"/>
          </w:tcPr>
          <w:p w:rsidR="00FD18C9" w:rsidRDefault="00C23969" w:rsidP="00C23969">
            <w:r>
              <w:t xml:space="preserve">(1) </w:t>
            </w:r>
            <w:r w:rsidR="0016689B">
              <w:t xml:space="preserve">User visits </w:t>
            </w:r>
            <w:hyperlink r:id="rId8" w:history="1">
              <w:r w:rsidR="0016689B" w:rsidRPr="00AD22E7">
                <w:rPr>
                  <w:rStyle w:val="Hyperlink"/>
                </w:rPr>
                <w:t>https://slack.com</w:t>
              </w:r>
            </w:hyperlink>
            <w:r w:rsidR="0016689B">
              <w:t xml:space="preserve"> in web browser</w:t>
            </w:r>
          </w:p>
        </w:tc>
        <w:tc>
          <w:tcPr>
            <w:tcW w:w="1748" w:type="dxa"/>
          </w:tcPr>
          <w:p w:rsidR="00FD18C9" w:rsidRDefault="00FD18C9" w:rsidP="00C23969"/>
        </w:tc>
        <w:tc>
          <w:tcPr>
            <w:tcW w:w="6025" w:type="dxa"/>
          </w:tcPr>
          <w:p w:rsidR="00FD18C9" w:rsidRDefault="00FD18C9" w:rsidP="00EB03BA"/>
        </w:tc>
      </w:tr>
      <w:tr w:rsidR="0028619C" w:rsidTr="0028619C">
        <w:trPr>
          <w:trHeight w:val="863"/>
        </w:trPr>
        <w:tc>
          <w:tcPr>
            <w:tcW w:w="1577" w:type="dxa"/>
          </w:tcPr>
          <w:p w:rsidR="0028619C" w:rsidRDefault="0028619C" w:rsidP="00C23969"/>
        </w:tc>
        <w:tc>
          <w:tcPr>
            <w:tcW w:w="1748" w:type="dxa"/>
          </w:tcPr>
          <w:p w:rsidR="0028619C" w:rsidRDefault="0028619C" w:rsidP="00C23969">
            <w:r>
              <w:t>System returns sign up homepage.</w:t>
            </w:r>
          </w:p>
        </w:tc>
        <w:tc>
          <w:tcPr>
            <w:tcW w:w="6025" w:type="dxa"/>
          </w:tcPr>
          <w:p w:rsidR="0028619C" w:rsidRPr="00C23969" w:rsidRDefault="0004352A" w:rsidP="00EB03BA">
            <w:r w:rsidRPr="00C23969">
              <w:drawing>
                <wp:inline distT="0" distB="0" distL="0" distR="0" wp14:anchorId="2643FF8A" wp14:editId="19AF134C">
                  <wp:extent cx="3774529" cy="25651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5075" cy="2572314"/>
                          </a:xfrm>
                          <a:prstGeom prst="rect">
                            <a:avLst/>
                          </a:prstGeom>
                        </pic:spPr>
                      </pic:pic>
                    </a:graphicData>
                  </a:graphic>
                </wp:inline>
              </w:drawing>
            </w:r>
          </w:p>
        </w:tc>
      </w:tr>
    </w:tbl>
    <w:p w:rsidR="00046014" w:rsidRDefault="005C1B0D" w:rsidP="00EB03BA">
      <w:r>
        <w:t>Postconditions:</w:t>
      </w:r>
      <w:r w:rsidR="0004352A">
        <w:t xml:space="preserve"> None.</w:t>
      </w:r>
    </w:p>
    <w:p w:rsidR="00EB03BA" w:rsidRDefault="00EB03BA" w:rsidP="00EB03BA">
      <w:pPr>
        <w:pStyle w:val="Heading3"/>
      </w:pPr>
      <w:bookmarkStart w:id="11" w:name="_Toc476506999"/>
      <w:r>
        <w:t>Create Account</w:t>
      </w:r>
      <w:bookmarkEnd w:id="11"/>
    </w:p>
    <w:p w:rsidR="0014072C" w:rsidRDefault="0014072C" w:rsidP="0014072C">
      <w:r>
        <w:t xml:space="preserve">Summary: </w:t>
      </w:r>
      <w:r w:rsidR="00B27685" w:rsidRPr="00B27685">
        <w:t>Any User should be able to create an account.</w:t>
      </w:r>
    </w:p>
    <w:p w:rsidR="0014072C" w:rsidRDefault="0014072C" w:rsidP="0014072C">
      <w:r>
        <w:t>Preconditions:</w:t>
      </w:r>
    </w:p>
    <w:p w:rsidR="0014072C" w:rsidRDefault="0014072C" w:rsidP="0014072C">
      <w:r>
        <w:t>Triggers:</w:t>
      </w:r>
    </w:p>
    <w:p w:rsidR="0014072C" w:rsidRDefault="0014072C" w:rsidP="0014072C">
      <w:r>
        <w:t>Scenario:</w:t>
      </w:r>
    </w:p>
    <w:tbl>
      <w:tblPr>
        <w:tblStyle w:val="TableGrid"/>
        <w:tblW w:w="0" w:type="auto"/>
        <w:tblLook w:val="04A0" w:firstRow="1" w:lastRow="0" w:firstColumn="1" w:lastColumn="0" w:noHBand="0" w:noVBand="1"/>
      </w:tblPr>
      <w:tblGrid>
        <w:gridCol w:w="1361"/>
        <w:gridCol w:w="1501"/>
        <w:gridCol w:w="6488"/>
      </w:tblGrid>
      <w:tr w:rsidR="0014072C" w:rsidTr="00596780">
        <w:tc>
          <w:tcPr>
            <w:tcW w:w="2065" w:type="dxa"/>
          </w:tcPr>
          <w:p w:rsidR="0014072C" w:rsidRDefault="0014072C" w:rsidP="00596780">
            <w:r>
              <w:t>Actor</w:t>
            </w:r>
          </w:p>
        </w:tc>
        <w:tc>
          <w:tcPr>
            <w:tcW w:w="2340" w:type="dxa"/>
          </w:tcPr>
          <w:p w:rsidR="0014072C" w:rsidRDefault="0014072C" w:rsidP="00596780">
            <w:r>
              <w:t>System</w:t>
            </w:r>
          </w:p>
        </w:tc>
        <w:tc>
          <w:tcPr>
            <w:tcW w:w="4945" w:type="dxa"/>
          </w:tcPr>
          <w:p w:rsidR="0014072C" w:rsidRDefault="0014072C" w:rsidP="00596780">
            <w:r>
              <w:t>Screen</w:t>
            </w:r>
          </w:p>
        </w:tc>
      </w:tr>
      <w:tr w:rsidR="0014072C" w:rsidTr="00C23969">
        <w:trPr>
          <w:trHeight w:val="3689"/>
        </w:trPr>
        <w:tc>
          <w:tcPr>
            <w:tcW w:w="2065" w:type="dxa"/>
          </w:tcPr>
          <w:p w:rsidR="0014072C" w:rsidRDefault="00C23969" w:rsidP="00596780">
            <w:r>
              <w:t>User (1) enters</w:t>
            </w:r>
            <w:r w:rsidR="0004352A">
              <w:t xml:space="preserve"> valid</w:t>
            </w:r>
            <w:r>
              <w:t xml:space="preserve"> email address and (2) selects Get Started</w:t>
            </w:r>
          </w:p>
        </w:tc>
        <w:tc>
          <w:tcPr>
            <w:tcW w:w="2340" w:type="dxa"/>
          </w:tcPr>
          <w:p w:rsidR="0014072C" w:rsidRDefault="0014072C" w:rsidP="00596780"/>
        </w:tc>
        <w:tc>
          <w:tcPr>
            <w:tcW w:w="4945" w:type="dxa"/>
          </w:tcPr>
          <w:p w:rsidR="0014072C" w:rsidRDefault="00766560" w:rsidP="00596780">
            <w:r w:rsidRPr="00766560">
              <w:drawing>
                <wp:inline distT="0" distB="0" distL="0" distR="0" wp14:anchorId="247B10DD" wp14:editId="3ACE905B">
                  <wp:extent cx="3665327" cy="226509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0510" cy="2268293"/>
                          </a:xfrm>
                          <a:prstGeom prst="rect">
                            <a:avLst/>
                          </a:prstGeom>
                        </pic:spPr>
                      </pic:pic>
                    </a:graphicData>
                  </a:graphic>
                </wp:inline>
              </w:drawing>
            </w:r>
          </w:p>
        </w:tc>
      </w:tr>
      <w:tr w:rsidR="009333D1" w:rsidTr="0004352A">
        <w:trPr>
          <w:trHeight w:val="179"/>
        </w:trPr>
        <w:tc>
          <w:tcPr>
            <w:tcW w:w="2065" w:type="dxa"/>
          </w:tcPr>
          <w:p w:rsidR="009333D1" w:rsidRDefault="009333D1" w:rsidP="00596780"/>
        </w:tc>
        <w:tc>
          <w:tcPr>
            <w:tcW w:w="2340" w:type="dxa"/>
          </w:tcPr>
          <w:p w:rsidR="009333D1" w:rsidRDefault="0004352A" w:rsidP="00596780">
            <w:r>
              <w:t>System asks user for further input, (1) Join an existing team or (2) Create a new team.</w:t>
            </w:r>
          </w:p>
        </w:tc>
        <w:tc>
          <w:tcPr>
            <w:tcW w:w="4945" w:type="dxa"/>
          </w:tcPr>
          <w:p w:rsidR="009333D1" w:rsidRPr="00766560" w:rsidRDefault="0004352A" w:rsidP="00596780">
            <w:r w:rsidRPr="00A04821">
              <w:drawing>
                <wp:inline distT="0" distB="0" distL="0" distR="0" wp14:anchorId="35339A77" wp14:editId="17B99A41">
                  <wp:extent cx="3983160" cy="269873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694"/>
                          <a:stretch/>
                        </pic:blipFill>
                        <pic:spPr bwMode="auto">
                          <a:xfrm>
                            <a:off x="0" y="0"/>
                            <a:ext cx="3990095" cy="2703437"/>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72C" w:rsidRDefault="0014072C" w:rsidP="0014072C">
      <w:r>
        <w:t>Postconditions:</w:t>
      </w:r>
      <w:r w:rsidR="00C23969">
        <w:t xml:space="preserve"> </w:t>
      </w:r>
    </w:p>
    <w:p w:rsidR="00EB03BA" w:rsidRPr="00EB03BA" w:rsidRDefault="00EB03BA" w:rsidP="00EB03BA"/>
    <w:p w:rsidR="00EB03BA" w:rsidRDefault="00EB03BA" w:rsidP="00EB03BA">
      <w:pPr>
        <w:pStyle w:val="Heading3"/>
      </w:pPr>
      <w:bookmarkStart w:id="12" w:name="_Toc476507000"/>
      <w:r>
        <w:t>Create Team Account</w:t>
      </w:r>
      <w:bookmarkEnd w:id="12"/>
    </w:p>
    <w:p w:rsidR="0014072C" w:rsidRDefault="0014072C" w:rsidP="0014072C">
      <w:r>
        <w:t xml:space="preserve">Summary: </w:t>
      </w:r>
      <w:r w:rsidR="00077011" w:rsidRPr="00201E63">
        <w:t>A Team Organizer should be able to create a team based account with a universal resource locator (URL).</w:t>
      </w:r>
    </w:p>
    <w:p w:rsidR="0014072C" w:rsidRDefault="0014072C" w:rsidP="0014072C">
      <w:r>
        <w:t>Preconditions:</w:t>
      </w:r>
      <w:r w:rsidR="00C27660">
        <w:t xml:space="preserve"> User should have a valid and accessible email address.</w:t>
      </w:r>
    </w:p>
    <w:p w:rsidR="0014072C" w:rsidRDefault="0014072C" w:rsidP="0014072C">
      <w:r>
        <w:t>Triggers:</w:t>
      </w:r>
    </w:p>
    <w:p w:rsidR="0014072C" w:rsidRDefault="0014072C" w:rsidP="0014072C">
      <w:r>
        <w:t>Scenario:</w:t>
      </w:r>
    </w:p>
    <w:tbl>
      <w:tblPr>
        <w:tblStyle w:val="TableGrid"/>
        <w:tblW w:w="0" w:type="auto"/>
        <w:tblLayout w:type="fixed"/>
        <w:tblLook w:val="04A0" w:firstRow="1" w:lastRow="0" w:firstColumn="1" w:lastColumn="0" w:noHBand="0" w:noVBand="1"/>
      </w:tblPr>
      <w:tblGrid>
        <w:gridCol w:w="1705"/>
        <w:gridCol w:w="1890"/>
        <w:gridCol w:w="5755"/>
      </w:tblGrid>
      <w:tr w:rsidR="001D563C" w:rsidTr="0019763E">
        <w:tc>
          <w:tcPr>
            <w:tcW w:w="1705" w:type="dxa"/>
          </w:tcPr>
          <w:p w:rsidR="0014072C" w:rsidRDefault="0014072C" w:rsidP="00596780">
            <w:r>
              <w:t>Actor</w:t>
            </w:r>
          </w:p>
        </w:tc>
        <w:tc>
          <w:tcPr>
            <w:tcW w:w="1890" w:type="dxa"/>
          </w:tcPr>
          <w:p w:rsidR="0014072C" w:rsidRDefault="0014072C" w:rsidP="00596780">
            <w:r>
              <w:t>System</w:t>
            </w:r>
          </w:p>
        </w:tc>
        <w:tc>
          <w:tcPr>
            <w:tcW w:w="5755" w:type="dxa"/>
          </w:tcPr>
          <w:p w:rsidR="0014072C" w:rsidRDefault="0014072C" w:rsidP="00596780">
            <w:r>
              <w:t>Screen</w:t>
            </w:r>
          </w:p>
        </w:tc>
      </w:tr>
      <w:tr w:rsidR="001D563C" w:rsidTr="0019763E">
        <w:tc>
          <w:tcPr>
            <w:tcW w:w="1705" w:type="dxa"/>
          </w:tcPr>
          <w:p w:rsidR="0014072C" w:rsidRDefault="00C27660" w:rsidP="00596780">
            <w:r>
              <w:t>User (1) selects Create a new team option</w:t>
            </w:r>
          </w:p>
        </w:tc>
        <w:tc>
          <w:tcPr>
            <w:tcW w:w="1890" w:type="dxa"/>
          </w:tcPr>
          <w:p w:rsidR="0014072C" w:rsidRDefault="0014072C" w:rsidP="00596780"/>
        </w:tc>
        <w:tc>
          <w:tcPr>
            <w:tcW w:w="5755" w:type="dxa"/>
          </w:tcPr>
          <w:p w:rsidR="0014072C" w:rsidRDefault="00C27660" w:rsidP="00596780">
            <w:r w:rsidRPr="00C27660">
              <w:drawing>
                <wp:inline distT="0" distB="0" distL="0" distR="0" wp14:anchorId="7DF250E1" wp14:editId="4F3837B0">
                  <wp:extent cx="2966491" cy="25792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7377" cy="2597458"/>
                          </a:xfrm>
                          <a:prstGeom prst="rect">
                            <a:avLst/>
                          </a:prstGeom>
                        </pic:spPr>
                      </pic:pic>
                    </a:graphicData>
                  </a:graphic>
                </wp:inline>
              </w:drawing>
            </w:r>
          </w:p>
        </w:tc>
      </w:tr>
      <w:tr w:rsidR="001D563C" w:rsidTr="0019763E">
        <w:trPr>
          <w:trHeight w:val="3779"/>
        </w:trPr>
        <w:tc>
          <w:tcPr>
            <w:tcW w:w="1705" w:type="dxa"/>
          </w:tcPr>
          <w:p w:rsidR="00C27660" w:rsidRDefault="00C27660" w:rsidP="00596780"/>
        </w:tc>
        <w:tc>
          <w:tcPr>
            <w:tcW w:w="1890" w:type="dxa"/>
          </w:tcPr>
          <w:p w:rsidR="00C27660" w:rsidRDefault="00C27660" w:rsidP="00596780">
            <w:r>
              <w:t>System asks for confirmation code. System emails confirmation code to User supplied email address.</w:t>
            </w:r>
          </w:p>
        </w:tc>
        <w:tc>
          <w:tcPr>
            <w:tcW w:w="5755" w:type="dxa"/>
          </w:tcPr>
          <w:p w:rsidR="00C27660" w:rsidRPr="00C27660" w:rsidRDefault="00C27660" w:rsidP="00596780">
            <w:r w:rsidRPr="00C27660">
              <w:drawing>
                <wp:inline distT="0" distB="0" distL="0" distR="0" wp14:anchorId="7B70F4A0" wp14:editId="3D0B7DF6">
                  <wp:extent cx="2928000" cy="22860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325" cy="2302649"/>
                          </a:xfrm>
                          <a:prstGeom prst="rect">
                            <a:avLst/>
                          </a:prstGeom>
                        </pic:spPr>
                      </pic:pic>
                    </a:graphicData>
                  </a:graphic>
                </wp:inline>
              </w:drawing>
            </w:r>
          </w:p>
        </w:tc>
      </w:tr>
      <w:tr w:rsidR="001D563C" w:rsidTr="0019763E">
        <w:trPr>
          <w:trHeight w:val="3779"/>
        </w:trPr>
        <w:tc>
          <w:tcPr>
            <w:tcW w:w="1705" w:type="dxa"/>
          </w:tcPr>
          <w:p w:rsidR="00C27660" w:rsidRDefault="00C27660" w:rsidP="00596780">
            <w:r>
              <w:t>User retrieves code from email inbox.</w:t>
            </w:r>
          </w:p>
        </w:tc>
        <w:tc>
          <w:tcPr>
            <w:tcW w:w="1890" w:type="dxa"/>
          </w:tcPr>
          <w:p w:rsidR="00C27660" w:rsidRDefault="00C27660" w:rsidP="00596780"/>
        </w:tc>
        <w:tc>
          <w:tcPr>
            <w:tcW w:w="5755" w:type="dxa"/>
          </w:tcPr>
          <w:p w:rsidR="00C27660" w:rsidRPr="00C27660" w:rsidRDefault="00C27660" w:rsidP="00596780">
            <w:r w:rsidRPr="00C27660">
              <w:drawing>
                <wp:inline distT="0" distB="0" distL="0" distR="0" wp14:anchorId="6069BBB3" wp14:editId="7451A0E1">
                  <wp:extent cx="2917082" cy="245211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5047" cy="2484024"/>
                          </a:xfrm>
                          <a:prstGeom prst="rect">
                            <a:avLst/>
                          </a:prstGeom>
                        </pic:spPr>
                      </pic:pic>
                    </a:graphicData>
                  </a:graphic>
                </wp:inline>
              </w:drawing>
            </w:r>
          </w:p>
        </w:tc>
      </w:tr>
      <w:tr w:rsidR="001D563C" w:rsidTr="0019763E">
        <w:trPr>
          <w:trHeight w:val="3779"/>
        </w:trPr>
        <w:tc>
          <w:tcPr>
            <w:tcW w:w="1705" w:type="dxa"/>
          </w:tcPr>
          <w:p w:rsidR="00C27660" w:rsidRDefault="00C27660" w:rsidP="00596780">
            <w:r>
              <w:t>User supplies valid code from email inbox message.</w:t>
            </w:r>
          </w:p>
        </w:tc>
        <w:tc>
          <w:tcPr>
            <w:tcW w:w="1890" w:type="dxa"/>
          </w:tcPr>
          <w:p w:rsidR="00C27660" w:rsidRDefault="00C27660" w:rsidP="00596780">
            <w:r>
              <w:t>System confirms email address is valid. System asks for additional User information including:</w:t>
            </w:r>
          </w:p>
          <w:p w:rsidR="00C27660" w:rsidRDefault="00C27660" w:rsidP="00596780"/>
          <w:p w:rsidR="00C27660" w:rsidRDefault="00C27660" w:rsidP="00C27660">
            <w:pPr>
              <w:pStyle w:val="ListParagraph"/>
              <w:numPr>
                <w:ilvl w:val="0"/>
                <w:numId w:val="26"/>
              </w:numPr>
            </w:pPr>
            <w:r>
              <w:t>First name</w:t>
            </w:r>
          </w:p>
          <w:p w:rsidR="00C27660" w:rsidRDefault="00C27660" w:rsidP="00C27660">
            <w:pPr>
              <w:pStyle w:val="ListParagraph"/>
              <w:numPr>
                <w:ilvl w:val="0"/>
                <w:numId w:val="26"/>
              </w:numPr>
            </w:pPr>
            <w:r>
              <w:t>Last name</w:t>
            </w:r>
          </w:p>
          <w:p w:rsidR="00C27660" w:rsidRDefault="00C27660" w:rsidP="00C27660">
            <w:pPr>
              <w:pStyle w:val="ListParagraph"/>
              <w:numPr>
                <w:ilvl w:val="0"/>
                <w:numId w:val="26"/>
              </w:numPr>
            </w:pPr>
            <w:r>
              <w:t>Username preference (</w:t>
            </w:r>
            <w:proofErr w:type="spellStart"/>
            <w:r>
              <w:t>autofilled</w:t>
            </w:r>
            <w:proofErr w:type="spellEnd"/>
            <w:r>
              <w:t>)</w:t>
            </w:r>
          </w:p>
          <w:p w:rsidR="00C27660" w:rsidRDefault="00C27660" w:rsidP="00C27660">
            <w:pPr>
              <w:pStyle w:val="ListParagraph"/>
              <w:numPr>
                <w:ilvl w:val="0"/>
                <w:numId w:val="26"/>
              </w:numPr>
            </w:pPr>
            <w:r>
              <w:t>Email notifications preferences</w:t>
            </w:r>
          </w:p>
        </w:tc>
        <w:tc>
          <w:tcPr>
            <w:tcW w:w="5755" w:type="dxa"/>
          </w:tcPr>
          <w:p w:rsidR="00C27660" w:rsidRPr="00C27660" w:rsidRDefault="00C27660" w:rsidP="00596780">
            <w:r w:rsidRPr="00C27660">
              <w:drawing>
                <wp:inline distT="0" distB="0" distL="0" distR="0" wp14:anchorId="4BA753FE" wp14:editId="011D58F4">
                  <wp:extent cx="2871926" cy="3099681"/>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2379" cy="3110963"/>
                          </a:xfrm>
                          <a:prstGeom prst="rect">
                            <a:avLst/>
                          </a:prstGeom>
                        </pic:spPr>
                      </pic:pic>
                    </a:graphicData>
                  </a:graphic>
                </wp:inline>
              </w:drawing>
            </w:r>
          </w:p>
        </w:tc>
      </w:tr>
      <w:tr w:rsidR="001D563C" w:rsidTr="0019763E">
        <w:trPr>
          <w:trHeight w:val="3779"/>
        </w:trPr>
        <w:tc>
          <w:tcPr>
            <w:tcW w:w="1705" w:type="dxa"/>
          </w:tcPr>
          <w:p w:rsidR="0007391D" w:rsidRDefault="0019317D" w:rsidP="00596780">
            <w:r>
              <w:lastRenderedPageBreak/>
              <w:t>User supplies information.</w:t>
            </w:r>
          </w:p>
        </w:tc>
        <w:tc>
          <w:tcPr>
            <w:tcW w:w="1890" w:type="dxa"/>
          </w:tcPr>
          <w:p w:rsidR="0007391D" w:rsidRDefault="0007391D" w:rsidP="00596780"/>
        </w:tc>
        <w:tc>
          <w:tcPr>
            <w:tcW w:w="5755" w:type="dxa"/>
          </w:tcPr>
          <w:p w:rsidR="0007391D" w:rsidRPr="00C27660" w:rsidRDefault="0019317D" w:rsidP="00596780">
            <w:r w:rsidRPr="0019317D">
              <w:drawing>
                <wp:inline distT="0" distB="0" distL="0" distR="0" wp14:anchorId="6B9C2A45" wp14:editId="5FD4DEDA">
                  <wp:extent cx="2788518" cy="311690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5841" cy="3125091"/>
                          </a:xfrm>
                          <a:prstGeom prst="rect">
                            <a:avLst/>
                          </a:prstGeom>
                        </pic:spPr>
                      </pic:pic>
                    </a:graphicData>
                  </a:graphic>
                </wp:inline>
              </w:drawing>
            </w:r>
          </w:p>
        </w:tc>
      </w:tr>
      <w:tr w:rsidR="001D563C" w:rsidTr="0019763E">
        <w:trPr>
          <w:trHeight w:val="827"/>
        </w:trPr>
        <w:tc>
          <w:tcPr>
            <w:tcW w:w="1705" w:type="dxa"/>
          </w:tcPr>
          <w:p w:rsidR="0019317D" w:rsidRDefault="0019317D" w:rsidP="00596780">
            <w:r>
              <w:t>User selects to Continue to Password</w:t>
            </w:r>
          </w:p>
        </w:tc>
        <w:tc>
          <w:tcPr>
            <w:tcW w:w="1890" w:type="dxa"/>
          </w:tcPr>
          <w:p w:rsidR="0019317D" w:rsidRDefault="0019317D" w:rsidP="00596780"/>
        </w:tc>
        <w:tc>
          <w:tcPr>
            <w:tcW w:w="5755" w:type="dxa"/>
          </w:tcPr>
          <w:p w:rsidR="0019317D" w:rsidRPr="0019317D" w:rsidRDefault="0019317D" w:rsidP="00596780">
            <w:r w:rsidRPr="0019317D">
              <w:drawing>
                <wp:inline distT="0" distB="0" distL="0" distR="0" wp14:anchorId="6B9F0A4C" wp14:editId="6D18667D">
                  <wp:extent cx="2606254" cy="63181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815" cy="638743"/>
                          </a:xfrm>
                          <a:prstGeom prst="rect">
                            <a:avLst/>
                          </a:prstGeom>
                        </pic:spPr>
                      </pic:pic>
                    </a:graphicData>
                  </a:graphic>
                </wp:inline>
              </w:drawing>
            </w:r>
          </w:p>
        </w:tc>
      </w:tr>
      <w:tr w:rsidR="001D563C" w:rsidTr="0019763E">
        <w:trPr>
          <w:trHeight w:val="827"/>
        </w:trPr>
        <w:tc>
          <w:tcPr>
            <w:tcW w:w="1705" w:type="dxa"/>
          </w:tcPr>
          <w:p w:rsidR="0019317D" w:rsidRDefault="0019317D" w:rsidP="00596780"/>
        </w:tc>
        <w:tc>
          <w:tcPr>
            <w:tcW w:w="1890" w:type="dxa"/>
          </w:tcPr>
          <w:p w:rsidR="0019317D" w:rsidRDefault="0019317D" w:rsidP="00596780">
            <w:r>
              <w:t>System displays password setup screen.</w:t>
            </w:r>
          </w:p>
        </w:tc>
        <w:tc>
          <w:tcPr>
            <w:tcW w:w="5755" w:type="dxa"/>
          </w:tcPr>
          <w:p w:rsidR="0019317D" w:rsidRPr="0019317D" w:rsidRDefault="0019317D" w:rsidP="00596780"/>
        </w:tc>
      </w:tr>
      <w:tr w:rsidR="001D563C" w:rsidTr="0019763E">
        <w:trPr>
          <w:trHeight w:val="3671"/>
        </w:trPr>
        <w:tc>
          <w:tcPr>
            <w:tcW w:w="1705" w:type="dxa"/>
          </w:tcPr>
          <w:p w:rsidR="0019317D" w:rsidRDefault="00461E98" w:rsidP="00596780">
            <w:r>
              <w:t>User supplies valid password and selects Continue.</w:t>
            </w:r>
          </w:p>
        </w:tc>
        <w:tc>
          <w:tcPr>
            <w:tcW w:w="1890" w:type="dxa"/>
          </w:tcPr>
          <w:p w:rsidR="0019317D" w:rsidRDefault="0019317D" w:rsidP="00596780"/>
        </w:tc>
        <w:tc>
          <w:tcPr>
            <w:tcW w:w="5755" w:type="dxa"/>
          </w:tcPr>
          <w:p w:rsidR="0019317D" w:rsidRPr="0019317D" w:rsidRDefault="0019317D" w:rsidP="00596780">
            <w:r w:rsidRPr="0019317D">
              <w:drawing>
                <wp:inline distT="0" distB="0" distL="0" distR="0" wp14:anchorId="07ED1181" wp14:editId="41A5F85D">
                  <wp:extent cx="2821703" cy="2213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9030" cy="2234867"/>
                          </a:xfrm>
                          <a:prstGeom prst="rect">
                            <a:avLst/>
                          </a:prstGeom>
                        </pic:spPr>
                      </pic:pic>
                    </a:graphicData>
                  </a:graphic>
                </wp:inline>
              </w:drawing>
            </w:r>
          </w:p>
        </w:tc>
      </w:tr>
      <w:tr w:rsidR="001D563C" w:rsidTr="0019763E">
        <w:trPr>
          <w:trHeight w:val="3671"/>
        </w:trPr>
        <w:tc>
          <w:tcPr>
            <w:tcW w:w="1705" w:type="dxa"/>
          </w:tcPr>
          <w:p w:rsidR="00461E98" w:rsidRDefault="00461E98" w:rsidP="00596780"/>
        </w:tc>
        <w:tc>
          <w:tcPr>
            <w:tcW w:w="1890" w:type="dxa"/>
          </w:tcPr>
          <w:p w:rsidR="00461E98" w:rsidRDefault="00461E98" w:rsidP="00596780">
            <w:r>
              <w:t>System prompts for Team information with the following options:</w:t>
            </w:r>
          </w:p>
          <w:p w:rsidR="00461E98" w:rsidRDefault="00461E98" w:rsidP="00461E98">
            <w:pPr>
              <w:pStyle w:val="ListParagraph"/>
              <w:numPr>
                <w:ilvl w:val="0"/>
                <w:numId w:val="27"/>
              </w:numPr>
            </w:pPr>
            <w:r>
              <w:t>Team usage</w:t>
            </w:r>
          </w:p>
          <w:p w:rsidR="00461E98" w:rsidRDefault="00461E98" w:rsidP="00461E98">
            <w:pPr>
              <w:pStyle w:val="ListParagraph"/>
              <w:numPr>
                <w:ilvl w:val="0"/>
                <w:numId w:val="27"/>
              </w:numPr>
            </w:pPr>
            <w:r>
              <w:t>Size of team</w:t>
            </w:r>
          </w:p>
        </w:tc>
        <w:tc>
          <w:tcPr>
            <w:tcW w:w="5755" w:type="dxa"/>
          </w:tcPr>
          <w:p w:rsidR="00461E98" w:rsidRPr="0019317D" w:rsidRDefault="00461E98" w:rsidP="00596780">
            <w:r w:rsidRPr="00461E98">
              <w:drawing>
                <wp:inline distT="0" distB="0" distL="0" distR="0" wp14:anchorId="2EF5D931" wp14:editId="639AC51F">
                  <wp:extent cx="2904047" cy="3015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2693" cy="3024959"/>
                          </a:xfrm>
                          <a:prstGeom prst="rect">
                            <a:avLst/>
                          </a:prstGeom>
                        </pic:spPr>
                      </pic:pic>
                    </a:graphicData>
                  </a:graphic>
                </wp:inline>
              </w:drawing>
            </w:r>
          </w:p>
        </w:tc>
      </w:tr>
      <w:tr w:rsidR="001D563C" w:rsidTr="0019763E">
        <w:trPr>
          <w:trHeight w:val="1097"/>
        </w:trPr>
        <w:tc>
          <w:tcPr>
            <w:tcW w:w="1705" w:type="dxa"/>
          </w:tcPr>
          <w:p w:rsidR="00461E98" w:rsidRDefault="00461E98" w:rsidP="00596780">
            <w:r>
              <w:t>User selects options for Team:</w:t>
            </w:r>
          </w:p>
          <w:p w:rsidR="00461E98" w:rsidRDefault="00461E98" w:rsidP="00461E98">
            <w:pPr>
              <w:pStyle w:val="ListParagraph"/>
              <w:numPr>
                <w:ilvl w:val="0"/>
                <w:numId w:val="28"/>
              </w:numPr>
            </w:pPr>
            <w:r>
              <w:t>School</w:t>
            </w:r>
          </w:p>
          <w:p w:rsidR="00461E98" w:rsidRDefault="00461E98" w:rsidP="00461E98">
            <w:pPr>
              <w:pStyle w:val="ListParagraph"/>
              <w:numPr>
                <w:ilvl w:val="0"/>
                <w:numId w:val="28"/>
              </w:numPr>
            </w:pPr>
            <w:r>
              <w:t>1-10 users</w:t>
            </w:r>
          </w:p>
          <w:p w:rsidR="00461E98" w:rsidRDefault="00461E98" w:rsidP="00461E98">
            <w:r>
              <w:t>User selects Continue to Group Name.</w:t>
            </w:r>
          </w:p>
        </w:tc>
        <w:tc>
          <w:tcPr>
            <w:tcW w:w="1890" w:type="dxa"/>
          </w:tcPr>
          <w:p w:rsidR="00461E98" w:rsidRDefault="00461E98" w:rsidP="00596780"/>
        </w:tc>
        <w:tc>
          <w:tcPr>
            <w:tcW w:w="5755" w:type="dxa"/>
          </w:tcPr>
          <w:p w:rsidR="00461E98" w:rsidRPr="00461E98" w:rsidRDefault="00461E98" w:rsidP="00596780"/>
        </w:tc>
      </w:tr>
      <w:tr w:rsidR="001D563C" w:rsidTr="0019763E">
        <w:trPr>
          <w:trHeight w:val="3500"/>
        </w:trPr>
        <w:tc>
          <w:tcPr>
            <w:tcW w:w="1705" w:type="dxa"/>
          </w:tcPr>
          <w:p w:rsidR="00461E98" w:rsidRDefault="00461E98" w:rsidP="00596780"/>
        </w:tc>
        <w:tc>
          <w:tcPr>
            <w:tcW w:w="1890" w:type="dxa"/>
          </w:tcPr>
          <w:p w:rsidR="00461E98" w:rsidRDefault="00461E98" w:rsidP="00596780">
            <w:r>
              <w:t>System prompts for Group Name.</w:t>
            </w:r>
          </w:p>
        </w:tc>
        <w:tc>
          <w:tcPr>
            <w:tcW w:w="5755" w:type="dxa"/>
          </w:tcPr>
          <w:p w:rsidR="00461E98" w:rsidRPr="00461E98" w:rsidRDefault="00461E98" w:rsidP="00596780">
            <w:r w:rsidRPr="00461E98">
              <w:drawing>
                <wp:inline distT="0" distB="0" distL="0" distR="0" wp14:anchorId="59169B65" wp14:editId="66E4CF6B">
                  <wp:extent cx="2754733" cy="214004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5509" cy="2156181"/>
                          </a:xfrm>
                          <a:prstGeom prst="rect">
                            <a:avLst/>
                          </a:prstGeom>
                        </pic:spPr>
                      </pic:pic>
                    </a:graphicData>
                  </a:graphic>
                </wp:inline>
              </w:drawing>
            </w:r>
          </w:p>
        </w:tc>
      </w:tr>
      <w:tr w:rsidR="001D563C" w:rsidTr="0019763E">
        <w:trPr>
          <w:trHeight w:val="989"/>
        </w:trPr>
        <w:tc>
          <w:tcPr>
            <w:tcW w:w="1705" w:type="dxa"/>
          </w:tcPr>
          <w:p w:rsidR="001D563C" w:rsidRDefault="001D563C" w:rsidP="00596780">
            <w:r>
              <w:t>User supplies desired Group Name.</w:t>
            </w:r>
          </w:p>
        </w:tc>
        <w:tc>
          <w:tcPr>
            <w:tcW w:w="1890" w:type="dxa"/>
          </w:tcPr>
          <w:p w:rsidR="001D563C" w:rsidRDefault="001D563C" w:rsidP="00596780"/>
        </w:tc>
        <w:tc>
          <w:tcPr>
            <w:tcW w:w="5755" w:type="dxa"/>
          </w:tcPr>
          <w:p w:rsidR="001D563C" w:rsidRPr="001D563C" w:rsidRDefault="001D563C" w:rsidP="00596780"/>
        </w:tc>
      </w:tr>
      <w:tr w:rsidR="001D563C" w:rsidTr="0019763E">
        <w:trPr>
          <w:trHeight w:val="3500"/>
        </w:trPr>
        <w:tc>
          <w:tcPr>
            <w:tcW w:w="1705" w:type="dxa"/>
          </w:tcPr>
          <w:p w:rsidR="001D563C" w:rsidRDefault="001D563C" w:rsidP="00596780"/>
        </w:tc>
        <w:tc>
          <w:tcPr>
            <w:tcW w:w="1890" w:type="dxa"/>
          </w:tcPr>
          <w:p w:rsidR="001D563C" w:rsidRDefault="001D563C" w:rsidP="00596780">
            <w:r>
              <w:t>System responds with team name availability.</w:t>
            </w:r>
          </w:p>
        </w:tc>
        <w:tc>
          <w:tcPr>
            <w:tcW w:w="5755" w:type="dxa"/>
          </w:tcPr>
          <w:p w:rsidR="001D563C" w:rsidRPr="00461E98" w:rsidRDefault="001D563C" w:rsidP="00596780">
            <w:r w:rsidRPr="001D563C">
              <w:drawing>
                <wp:inline distT="0" distB="0" distL="0" distR="0" wp14:anchorId="783CEBB0" wp14:editId="7C01284B">
                  <wp:extent cx="2826828" cy="29955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0102" cy="3009573"/>
                          </a:xfrm>
                          <a:prstGeom prst="rect">
                            <a:avLst/>
                          </a:prstGeom>
                        </pic:spPr>
                      </pic:pic>
                    </a:graphicData>
                  </a:graphic>
                </wp:inline>
              </w:drawing>
            </w:r>
          </w:p>
        </w:tc>
      </w:tr>
      <w:tr w:rsidR="001D563C" w:rsidTr="0019763E">
        <w:trPr>
          <w:trHeight w:val="494"/>
        </w:trPr>
        <w:tc>
          <w:tcPr>
            <w:tcW w:w="1705" w:type="dxa"/>
          </w:tcPr>
          <w:p w:rsidR="001D563C" w:rsidRDefault="001D563C" w:rsidP="00596780">
            <w:r>
              <w:t>User continues to Create Team</w:t>
            </w:r>
          </w:p>
        </w:tc>
        <w:tc>
          <w:tcPr>
            <w:tcW w:w="1890" w:type="dxa"/>
          </w:tcPr>
          <w:p w:rsidR="001D563C" w:rsidRDefault="001D563C" w:rsidP="00596780"/>
        </w:tc>
        <w:tc>
          <w:tcPr>
            <w:tcW w:w="5755" w:type="dxa"/>
          </w:tcPr>
          <w:p w:rsidR="001D563C" w:rsidRPr="001D563C" w:rsidRDefault="001D563C" w:rsidP="00596780"/>
        </w:tc>
      </w:tr>
      <w:tr w:rsidR="001D563C" w:rsidTr="0019763E">
        <w:trPr>
          <w:trHeight w:val="3500"/>
        </w:trPr>
        <w:tc>
          <w:tcPr>
            <w:tcW w:w="1705" w:type="dxa"/>
          </w:tcPr>
          <w:p w:rsidR="001D563C" w:rsidRDefault="001D563C" w:rsidP="00596780"/>
        </w:tc>
        <w:tc>
          <w:tcPr>
            <w:tcW w:w="1890" w:type="dxa"/>
          </w:tcPr>
          <w:p w:rsidR="001D563C" w:rsidRDefault="0019763E" w:rsidP="00596780">
            <w:r>
              <w:t>System prompts user to Agree to Customer Terms of Service and Privacy Policy</w:t>
            </w:r>
          </w:p>
        </w:tc>
        <w:tc>
          <w:tcPr>
            <w:tcW w:w="5755" w:type="dxa"/>
          </w:tcPr>
          <w:p w:rsidR="001D563C" w:rsidRPr="001D563C" w:rsidRDefault="001D563C" w:rsidP="00596780">
            <w:r w:rsidRPr="001D563C">
              <w:drawing>
                <wp:inline distT="0" distB="0" distL="0" distR="0" wp14:anchorId="01D3758E" wp14:editId="1FCB1FEA">
                  <wp:extent cx="3424325" cy="207947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5483" cy="2098395"/>
                          </a:xfrm>
                          <a:prstGeom prst="rect">
                            <a:avLst/>
                          </a:prstGeom>
                        </pic:spPr>
                      </pic:pic>
                    </a:graphicData>
                  </a:graphic>
                </wp:inline>
              </w:drawing>
            </w:r>
          </w:p>
        </w:tc>
      </w:tr>
      <w:tr w:rsidR="0019763E" w:rsidTr="0019763E">
        <w:trPr>
          <w:trHeight w:val="755"/>
        </w:trPr>
        <w:tc>
          <w:tcPr>
            <w:tcW w:w="1705" w:type="dxa"/>
          </w:tcPr>
          <w:p w:rsidR="0019763E" w:rsidRDefault="0019763E" w:rsidP="00596780">
            <w:r>
              <w:t>User Selects I Agree, after reviewing terms.</w:t>
            </w:r>
          </w:p>
        </w:tc>
        <w:tc>
          <w:tcPr>
            <w:tcW w:w="1890" w:type="dxa"/>
          </w:tcPr>
          <w:p w:rsidR="0019763E" w:rsidRDefault="0019763E" w:rsidP="00596780"/>
        </w:tc>
        <w:tc>
          <w:tcPr>
            <w:tcW w:w="5755" w:type="dxa"/>
          </w:tcPr>
          <w:p w:rsidR="0019763E" w:rsidRPr="001D563C" w:rsidRDefault="0019763E" w:rsidP="00596780"/>
        </w:tc>
      </w:tr>
      <w:tr w:rsidR="0019763E" w:rsidTr="0019763E">
        <w:trPr>
          <w:trHeight w:val="755"/>
        </w:trPr>
        <w:tc>
          <w:tcPr>
            <w:tcW w:w="1705" w:type="dxa"/>
          </w:tcPr>
          <w:p w:rsidR="0019763E" w:rsidRDefault="0019763E" w:rsidP="00596780"/>
        </w:tc>
        <w:tc>
          <w:tcPr>
            <w:tcW w:w="1890" w:type="dxa"/>
          </w:tcPr>
          <w:p w:rsidR="0019763E" w:rsidRDefault="0019763E" w:rsidP="00596780">
            <w:r>
              <w:t>System prompts for email confirmation code.</w:t>
            </w:r>
          </w:p>
        </w:tc>
        <w:tc>
          <w:tcPr>
            <w:tcW w:w="5755" w:type="dxa"/>
          </w:tcPr>
          <w:p w:rsidR="0019763E" w:rsidRPr="001D563C" w:rsidRDefault="0019763E" w:rsidP="00596780"/>
        </w:tc>
      </w:tr>
      <w:tr w:rsidR="0019763E" w:rsidTr="0019763E">
        <w:trPr>
          <w:trHeight w:val="755"/>
        </w:trPr>
        <w:tc>
          <w:tcPr>
            <w:tcW w:w="1705" w:type="dxa"/>
          </w:tcPr>
          <w:p w:rsidR="0019763E" w:rsidRDefault="0019763E" w:rsidP="00596780">
            <w:r>
              <w:t>User enters correct confirmation code.</w:t>
            </w:r>
          </w:p>
        </w:tc>
        <w:tc>
          <w:tcPr>
            <w:tcW w:w="1890" w:type="dxa"/>
          </w:tcPr>
          <w:p w:rsidR="0019763E" w:rsidRDefault="0019763E" w:rsidP="00596780"/>
        </w:tc>
        <w:tc>
          <w:tcPr>
            <w:tcW w:w="5755" w:type="dxa"/>
          </w:tcPr>
          <w:p w:rsidR="0019763E" w:rsidRPr="001D563C" w:rsidRDefault="0019763E" w:rsidP="00596780"/>
        </w:tc>
      </w:tr>
      <w:tr w:rsidR="0019763E" w:rsidTr="0019763E">
        <w:trPr>
          <w:trHeight w:val="755"/>
        </w:trPr>
        <w:tc>
          <w:tcPr>
            <w:tcW w:w="1705" w:type="dxa"/>
          </w:tcPr>
          <w:p w:rsidR="0019763E" w:rsidRDefault="0019763E" w:rsidP="00596780"/>
        </w:tc>
        <w:tc>
          <w:tcPr>
            <w:tcW w:w="1890" w:type="dxa"/>
          </w:tcPr>
          <w:p w:rsidR="0019763E" w:rsidRDefault="0019763E" w:rsidP="00596780">
            <w:r>
              <w:t>System provides form for inviting team member users.</w:t>
            </w:r>
          </w:p>
        </w:tc>
        <w:tc>
          <w:tcPr>
            <w:tcW w:w="5755" w:type="dxa"/>
          </w:tcPr>
          <w:p w:rsidR="0019763E" w:rsidRPr="001D563C" w:rsidRDefault="0019763E" w:rsidP="00596780">
            <w:r w:rsidRPr="0019763E">
              <w:drawing>
                <wp:inline distT="0" distB="0" distL="0" distR="0" wp14:anchorId="40D7AFA9" wp14:editId="787746DA">
                  <wp:extent cx="2774531" cy="3344865"/>
                  <wp:effectExtent l="0" t="0" r="698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7458" cy="3348393"/>
                          </a:xfrm>
                          <a:prstGeom prst="rect">
                            <a:avLst/>
                          </a:prstGeom>
                        </pic:spPr>
                      </pic:pic>
                    </a:graphicData>
                  </a:graphic>
                </wp:inline>
              </w:drawing>
            </w:r>
          </w:p>
        </w:tc>
      </w:tr>
    </w:tbl>
    <w:p w:rsidR="0014072C" w:rsidRDefault="0014072C" w:rsidP="0014072C">
      <w:r>
        <w:t>Postconditions:</w:t>
      </w:r>
      <w:r w:rsidR="00A3228E">
        <w:t xml:space="preserve"> System persists created Team Account</w:t>
      </w:r>
      <w:r w:rsidR="00957908">
        <w:t xml:space="preserve"> with specified URL</w:t>
      </w:r>
      <w:r w:rsidR="00A3228E">
        <w:t>. User actor becomes Team Organizer actor.</w:t>
      </w:r>
    </w:p>
    <w:p w:rsidR="00C27660" w:rsidRDefault="00C27660" w:rsidP="00EB03BA">
      <w:r>
        <w:t>Alternative Path</w:t>
      </w:r>
      <w:r w:rsidR="00C271AD">
        <w:t>:</w:t>
      </w:r>
    </w:p>
    <w:p w:rsidR="00C271AD" w:rsidRDefault="00C271AD" w:rsidP="00EB03BA">
      <w:r>
        <w:t>User supplies</w:t>
      </w:r>
      <w:r w:rsidR="00092A35">
        <w:t xml:space="preserve"> invalid inputs during sign up process.</w:t>
      </w:r>
    </w:p>
    <w:tbl>
      <w:tblPr>
        <w:tblStyle w:val="TableGrid"/>
        <w:tblW w:w="0" w:type="auto"/>
        <w:tblLook w:val="04A0" w:firstRow="1" w:lastRow="0" w:firstColumn="1" w:lastColumn="0" w:noHBand="0" w:noVBand="1"/>
      </w:tblPr>
      <w:tblGrid>
        <w:gridCol w:w="2065"/>
        <w:gridCol w:w="2340"/>
        <w:gridCol w:w="4945"/>
      </w:tblGrid>
      <w:tr w:rsidR="00C271AD" w:rsidTr="00FA5CD9">
        <w:tc>
          <w:tcPr>
            <w:tcW w:w="2065" w:type="dxa"/>
          </w:tcPr>
          <w:p w:rsidR="00C271AD" w:rsidRDefault="00C271AD" w:rsidP="00FA5CD9">
            <w:r>
              <w:t>Actor</w:t>
            </w:r>
          </w:p>
        </w:tc>
        <w:tc>
          <w:tcPr>
            <w:tcW w:w="2340" w:type="dxa"/>
          </w:tcPr>
          <w:p w:rsidR="00C271AD" w:rsidRDefault="00C271AD" w:rsidP="00FA5CD9">
            <w:r>
              <w:t>System</w:t>
            </w:r>
          </w:p>
        </w:tc>
        <w:tc>
          <w:tcPr>
            <w:tcW w:w="4945" w:type="dxa"/>
          </w:tcPr>
          <w:p w:rsidR="00C271AD" w:rsidRDefault="00C271AD" w:rsidP="00FA5CD9">
            <w:r>
              <w:t>Screen</w:t>
            </w:r>
          </w:p>
        </w:tc>
      </w:tr>
      <w:tr w:rsidR="00C271AD" w:rsidTr="00FA5CD9">
        <w:tc>
          <w:tcPr>
            <w:tcW w:w="2065" w:type="dxa"/>
          </w:tcPr>
          <w:p w:rsidR="00C271AD" w:rsidRDefault="00C271AD" w:rsidP="00FA5CD9"/>
        </w:tc>
        <w:tc>
          <w:tcPr>
            <w:tcW w:w="2340" w:type="dxa"/>
          </w:tcPr>
          <w:p w:rsidR="00C271AD" w:rsidRDefault="00C271AD" w:rsidP="00FA5CD9">
            <w:r>
              <w:t>System prompts for supplied emai</w:t>
            </w:r>
            <w:r w:rsidR="003F699D">
              <w:t>l confirmation code or other required field during sign up process.</w:t>
            </w:r>
          </w:p>
        </w:tc>
        <w:tc>
          <w:tcPr>
            <w:tcW w:w="4945" w:type="dxa"/>
          </w:tcPr>
          <w:p w:rsidR="00C271AD" w:rsidRDefault="00C271AD" w:rsidP="00FA5CD9"/>
        </w:tc>
      </w:tr>
      <w:tr w:rsidR="00C271AD" w:rsidTr="00FA5CD9">
        <w:tc>
          <w:tcPr>
            <w:tcW w:w="2065" w:type="dxa"/>
          </w:tcPr>
          <w:p w:rsidR="00C271AD" w:rsidRDefault="003F699D" w:rsidP="00FA5CD9">
            <w:r>
              <w:t>User supplies</w:t>
            </w:r>
            <w:r w:rsidR="00035BE0">
              <w:t xml:space="preserve"> invalid</w:t>
            </w:r>
            <w:r>
              <w:t xml:space="preserve"> requested information.</w:t>
            </w:r>
          </w:p>
        </w:tc>
        <w:tc>
          <w:tcPr>
            <w:tcW w:w="2340" w:type="dxa"/>
          </w:tcPr>
          <w:p w:rsidR="00C271AD" w:rsidRDefault="00C271AD" w:rsidP="00FA5CD9"/>
        </w:tc>
        <w:tc>
          <w:tcPr>
            <w:tcW w:w="4945" w:type="dxa"/>
          </w:tcPr>
          <w:p w:rsidR="00C271AD" w:rsidRDefault="00C271AD" w:rsidP="00FA5CD9"/>
        </w:tc>
      </w:tr>
      <w:tr w:rsidR="00C271AD" w:rsidTr="00C271AD">
        <w:trPr>
          <w:trHeight w:val="3896"/>
        </w:trPr>
        <w:tc>
          <w:tcPr>
            <w:tcW w:w="2065" w:type="dxa"/>
          </w:tcPr>
          <w:p w:rsidR="00C271AD" w:rsidRDefault="00C271AD" w:rsidP="00FA5CD9"/>
        </w:tc>
        <w:tc>
          <w:tcPr>
            <w:tcW w:w="2340" w:type="dxa"/>
          </w:tcPr>
          <w:p w:rsidR="00C271AD" w:rsidRDefault="00C271AD" w:rsidP="00FA5CD9">
            <w:r>
              <w:t xml:space="preserve">System provides </w:t>
            </w:r>
            <w:r w:rsidR="001D563C">
              <w:t xml:space="preserve">asynchronous </w:t>
            </w:r>
            <w:r>
              <w:t>validation error and does not proceed to next step.</w:t>
            </w:r>
          </w:p>
        </w:tc>
        <w:tc>
          <w:tcPr>
            <w:tcW w:w="4945" w:type="dxa"/>
          </w:tcPr>
          <w:p w:rsidR="00C271AD" w:rsidRDefault="00C271AD" w:rsidP="00FA5CD9">
            <w:r w:rsidRPr="00C27660">
              <w:drawing>
                <wp:inline distT="0" distB="0" distL="0" distR="0" wp14:anchorId="0CBD289C" wp14:editId="4FCB9ED8">
                  <wp:extent cx="2811334" cy="244127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0006" cy="2457490"/>
                          </a:xfrm>
                          <a:prstGeom prst="rect">
                            <a:avLst/>
                          </a:prstGeom>
                        </pic:spPr>
                      </pic:pic>
                    </a:graphicData>
                  </a:graphic>
                </wp:inline>
              </w:drawing>
            </w:r>
          </w:p>
        </w:tc>
      </w:tr>
    </w:tbl>
    <w:p w:rsidR="00C27660" w:rsidRPr="00EB03BA" w:rsidRDefault="00C27660" w:rsidP="00EB03BA"/>
    <w:p w:rsidR="00EB03BA" w:rsidRDefault="00EB03BA" w:rsidP="00EB03BA">
      <w:pPr>
        <w:pStyle w:val="Heading3"/>
      </w:pPr>
      <w:bookmarkStart w:id="13" w:name="_Toc476507001"/>
      <w:r>
        <w:lastRenderedPageBreak/>
        <w:t>Join Existing Team Account</w:t>
      </w:r>
      <w:bookmarkEnd w:id="13"/>
    </w:p>
    <w:p w:rsidR="0014072C" w:rsidRDefault="0014072C" w:rsidP="0014072C">
      <w:r>
        <w:t xml:space="preserve">Summary: </w:t>
      </w:r>
      <w:r w:rsidR="00077011" w:rsidRPr="00201E63">
        <w:t>A Team Member(s) should be able to join the existing team based account by invitation from a Team Organizer.</w:t>
      </w:r>
    </w:p>
    <w:p w:rsidR="0014072C" w:rsidRDefault="0014072C" w:rsidP="0014072C">
      <w:r>
        <w:t>Preconditions:</w:t>
      </w:r>
      <w:r w:rsidR="00957908">
        <w:t xml:space="preserve"> Slack Create Team process performed.</w:t>
      </w:r>
    </w:p>
    <w:p w:rsidR="0014072C" w:rsidRDefault="0014072C" w:rsidP="0014072C">
      <w:r>
        <w:t>Triggers:</w:t>
      </w:r>
      <w:r w:rsidR="00957908">
        <w:t xml:space="preserve"> Team Organizer has generated an account and a Slack Team.</w:t>
      </w:r>
    </w:p>
    <w:p w:rsidR="0014072C" w:rsidRDefault="0014072C" w:rsidP="0014072C">
      <w:r>
        <w:t>Scenario:</w:t>
      </w:r>
    </w:p>
    <w:tbl>
      <w:tblPr>
        <w:tblStyle w:val="TableGrid"/>
        <w:tblW w:w="0" w:type="auto"/>
        <w:tblLook w:val="04A0" w:firstRow="1" w:lastRow="0" w:firstColumn="1" w:lastColumn="0" w:noHBand="0" w:noVBand="1"/>
      </w:tblPr>
      <w:tblGrid>
        <w:gridCol w:w="2065"/>
        <w:gridCol w:w="2340"/>
        <w:gridCol w:w="4945"/>
      </w:tblGrid>
      <w:tr w:rsidR="0014072C" w:rsidTr="00596780">
        <w:tc>
          <w:tcPr>
            <w:tcW w:w="2065" w:type="dxa"/>
          </w:tcPr>
          <w:p w:rsidR="0014072C" w:rsidRDefault="0014072C" w:rsidP="00596780">
            <w:r>
              <w:t>Actor</w:t>
            </w:r>
          </w:p>
        </w:tc>
        <w:tc>
          <w:tcPr>
            <w:tcW w:w="2340" w:type="dxa"/>
          </w:tcPr>
          <w:p w:rsidR="0014072C" w:rsidRDefault="0014072C" w:rsidP="00596780">
            <w:r>
              <w:t>System</w:t>
            </w:r>
          </w:p>
        </w:tc>
        <w:tc>
          <w:tcPr>
            <w:tcW w:w="4945" w:type="dxa"/>
          </w:tcPr>
          <w:p w:rsidR="0014072C" w:rsidRDefault="0014072C" w:rsidP="00596780">
            <w:r>
              <w:t>Screen</w:t>
            </w:r>
          </w:p>
        </w:tc>
      </w:tr>
      <w:tr w:rsidR="0014072C" w:rsidTr="00596780">
        <w:tc>
          <w:tcPr>
            <w:tcW w:w="2065" w:type="dxa"/>
          </w:tcPr>
          <w:p w:rsidR="0014072C" w:rsidRDefault="00A50B74" w:rsidP="00596780">
            <w:r>
              <w:t>Team organizer enters email address of Team Member.</w:t>
            </w:r>
          </w:p>
        </w:tc>
        <w:tc>
          <w:tcPr>
            <w:tcW w:w="2340" w:type="dxa"/>
          </w:tcPr>
          <w:p w:rsidR="0014072C" w:rsidRDefault="0014072C" w:rsidP="00596780"/>
        </w:tc>
        <w:tc>
          <w:tcPr>
            <w:tcW w:w="4945" w:type="dxa"/>
          </w:tcPr>
          <w:p w:rsidR="0014072C" w:rsidRDefault="00923E57" w:rsidP="00596780">
            <w:r w:rsidRPr="00923E57">
              <w:drawing>
                <wp:inline distT="0" distB="0" distL="0" distR="0" wp14:anchorId="601B89B1" wp14:editId="539500D0">
                  <wp:extent cx="2708285" cy="351681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506" cy="3524891"/>
                          </a:xfrm>
                          <a:prstGeom prst="rect">
                            <a:avLst/>
                          </a:prstGeom>
                        </pic:spPr>
                      </pic:pic>
                    </a:graphicData>
                  </a:graphic>
                </wp:inline>
              </w:drawing>
            </w:r>
          </w:p>
        </w:tc>
      </w:tr>
      <w:tr w:rsidR="00A50B74" w:rsidTr="00596780">
        <w:tc>
          <w:tcPr>
            <w:tcW w:w="2065" w:type="dxa"/>
          </w:tcPr>
          <w:p w:rsidR="00A50B74" w:rsidRDefault="00A50B74" w:rsidP="00596780"/>
        </w:tc>
        <w:tc>
          <w:tcPr>
            <w:tcW w:w="2340" w:type="dxa"/>
          </w:tcPr>
          <w:p w:rsidR="00A50B74" w:rsidRDefault="00A50B74" w:rsidP="00596780">
            <w:r>
              <w:t>System delivers invitation email message to Team Member.</w:t>
            </w:r>
          </w:p>
        </w:tc>
        <w:tc>
          <w:tcPr>
            <w:tcW w:w="4945" w:type="dxa"/>
          </w:tcPr>
          <w:p w:rsidR="00A50B74" w:rsidRPr="00923E57" w:rsidRDefault="00A50B74" w:rsidP="00596780"/>
        </w:tc>
      </w:tr>
    </w:tbl>
    <w:p w:rsidR="0014072C" w:rsidRDefault="0014072C" w:rsidP="0014072C">
      <w:r>
        <w:t>Postconditions:</w:t>
      </w:r>
      <w:r w:rsidR="00957908">
        <w:t xml:space="preserve"> Team Member actor receives email message.</w:t>
      </w:r>
    </w:p>
    <w:p w:rsidR="00957908" w:rsidRDefault="00957908">
      <w:pPr>
        <w:widowControl/>
        <w:spacing w:line="240" w:lineRule="auto"/>
      </w:pPr>
      <w:r>
        <w:br w:type="page"/>
      </w:r>
    </w:p>
    <w:p w:rsidR="00EB03BA" w:rsidRDefault="00EB03BA" w:rsidP="00EB03BA">
      <w:pPr>
        <w:pStyle w:val="Heading3"/>
      </w:pPr>
      <w:bookmarkStart w:id="14" w:name="_Toc476507002"/>
      <w:r>
        <w:lastRenderedPageBreak/>
        <w:t>Revisit Team Account Cross Platform</w:t>
      </w:r>
      <w:bookmarkEnd w:id="14"/>
    </w:p>
    <w:p w:rsidR="00077011" w:rsidRDefault="00077011" w:rsidP="00077011">
      <w:r>
        <w:t xml:space="preserve">Summary: </w:t>
      </w:r>
      <w:r w:rsidRPr="00201E63">
        <w:t>A User should be able to revisit the team based account via the use of the generated URL.</w:t>
      </w:r>
    </w:p>
    <w:p w:rsidR="00077011" w:rsidRDefault="00077011" w:rsidP="00077011">
      <w:r>
        <w:t>Preconditions:</w:t>
      </w:r>
      <w:r w:rsidR="00880F3B">
        <w:t xml:space="preserve"> Team Member provided with invitation from Team Organizer. System successfully sends email invitation message.</w:t>
      </w:r>
    </w:p>
    <w:p w:rsidR="00077011" w:rsidRDefault="00077011" w:rsidP="00077011">
      <w:r>
        <w:t>Triggers:</w:t>
      </w:r>
      <w:r w:rsidR="00880F3B">
        <w:t xml:space="preserve"> Team Organizer sends invitation. Team Member joins team.</w:t>
      </w:r>
    </w:p>
    <w:p w:rsidR="00077011" w:rsidRDefault="00077011" w:rsidP="00077011">
      <w:r>
        <w:t>Scenario:</w:t>
      </w:r>
    </w:p>
    <w:tbl>
      <w:tblPr>
        <w:tblStyle w:val="TableGrid"/>
        <w:tblW w:w="0" w:type="auto"/>
        <w:tblLook w:val="04A0" w:firstRow="1" w:lastRow="0" w:firstColumn="1" w:lastColumn="0" w:noHBand="0" w:noVBand="1"/>
      </w:tblPr>
      <w:tblGrid>
        <w:gridCol w:w="1357"/>
        <w:gridCol w:w="1747"/>
        <w:gridCol w:w="6246"/>
      </w:tblGrid>
      <w:tr w:rsidR="00E17097" w:rsidTr="00E17097">
        <w:tc>
          <w:tcPr>
            <w:tcW w:w="1615" w:type="dxa"/>
          </w:tcPr>
          <w:p w:rsidR="00077011" w:rsidRDefault="00077011" w:rsidP="00596780">
            <w:r>
              <w:t>Actor</w:t>
            </w:r>
          </w:p>
        </w:tc>
        <w:tc>
          <w:tcPr>
            <w:tcW w:w="1489" w:type="dxa"/>
          </w:tcPr>
          <w:p w:rsidR="00077011" w:rsidRDefault="00077011" w:rsidP="00596780">
            <w:r>
              <w:t>System</w:t>
            </w:r>
          </w:p>
        </w:tc>
        <w:tc>
          <w:tcPr>
            <w:tcW w:w="6246" w:type="dxa"/>
          </w:tcPr>
          <w:p w:rsidR="00077011" w:rsidRDefault="00077011" w:rsidP="00596780">
            <w:r>
              <w:t>Screen</w:t>
            </w:r>
          </w:p>
        </w:tc>
      </w:tr>
      <w:tr w:rsidR="00E17097" w:rsidTr="00E17097">
        <w:tc>
          <w:tcPr>
            <w:tcW w:w="1615" w:type="dxa"/>
          </w:tcPr>
          <w:p w:rsidR="00077011" w:rsidRDefault="00957908" w:rsidP="00596780">
            <w:r>
              <w:t>Team Member receives email invitation message.</w:t>
            </w:r>
          </w:p>
        </w:tc>
        <w:tc>
          <w:tcPr>
            <w:tcW w:w="1489" w:type="dxa"/>
          </w:tcPr>
          <w:p w:rsidR="00077011" w:rsidRDefault="00077011" w:rsidP="00596780"/>
        </w:tc>
        <w:tc>
          <w:tcPr>
            <w:tcW w:w="6246" w:type="dxa"/>
          </w:tcPr>
          <w:p w:rsidR="00077011" w:rsidRDefault="00957908" w:rsidP="00596780">
            <w:r w:rsidRPr="00957908">
              <w:drawing>
                <wp:inline distT="0" distB="0" distL="0" distR="0" wp14:anchorId="62FFEA00" wp14:editId="01EBE158">
                  <wp:extent cx="2915097" cy="262670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7073" cy="2637493"/>
                          </a:xfrm>
                          <a:prstGeom prst="rect">
                            <a:avLst/>
                          </a:prstGeom>
                        </pic:spPr>
                      </pic:pic>
                    </a:graphicData>
                  </a:graphic>
                </wp:inline>
              </w:drawing>
            </w:r>
          </w:p>
        </w:tc>
      </w:tr>
      <w:tr w:rsidR="00E17097" w:rsidTr="00E17097">
        <w:tc>
          <w:tcPr>
            <w:tcW w:w="1615" w:type="dxa"/>
          </w:tcPr>
          <w:p w:rsidR="00880F3B" w:rsidRDefault="00D97D34" w:rsidP="00596780">
            <w:r>
              <w:t>Team Member clicks Join Team.</w:t>
            </w:r>
          </w:p>
        </w:tc>
        <w:tc>
          <w:tcPr>
            <w:tcW w:w="1489" w:type="dxa"/>
          </w:tcPr>
          <w:p w:rsidR="00880F3B" w:rsidRDefault="00880F3B" w:rsidP="00596780"/>
        </w:tc>
        <w:tc>
          <w:tcPr>
            <w:tcW w:w="6246" w:type="dxa"/>
          </w:tcPr>
          <w:p w:rsidR="00880F3B" w:rsidRPr="00957908" w:rsidRDefault="00880F3B" w:rsidP="00596780"/>
        </w:tc>
      </w:tr>
      <w:tr w:rsidR="00E17097" w:rsidTr="00E17097">
        <w:tc>
          <w:tcPr>
            <w:tcW w:w="1615" w:type="dxa"/>
          </w:tcPr>
          <w:p w:rsidR="00D97D34" w:rsidRDefault="00D97D34" w:rsidP="00596780"/>
        </w:tc>
        <w:tc>
          <w:tcPr>
            <w:tcW w:w="1489" w:type="dxa"/>
          </w:tcPr>
          <w:p w:rsidR="00D97D34" w:rsidRDefault="00D97D34" w:rsidP="00596780">
            <w:r>
              <w:t>System responds by displaying User Sign Up process.</w:t>
            </w:r>
          </w:p>
          <w:p w:rsidR="00D97D34" w:rsidRDefault="00D97D34" w:rsidP="00596780">
            <w:r>
              <w:t>The following form fields are required:</w:t>
            </w:r>
          </w:p>
          <w:p w:rsidR="00D97D34" w:rsidRDefault="00D97D34" w:rsidP="00D97D34">
            <w:pPr>
              <w:pStyle w:val="ListParagraph"/>
              <w:numPr>
                <w:ilvl w:val="0"/>
                <w:numId w:val="29"/>
              </w:numPr>
            </w:pPr>
            <w:r>
              <w:t>First Name</w:t>
            </w:r>
          </w:p>
          <w:p w:rsidR="00D97D34" w:rsidRDefault="00D97D34" w:rsidP="00D97D34">
            <w:pPr>
              <w:pStyle w:val="ListParagraph"/>
              <w:numPr>
                <w:ilvl w:val="0"/>
                <w:numId w:val="29"/>
              </w:numPr>
            </w:pPr>
            <w:r>
              <w:t>Last Name</w:t>
            </w:r>
          </w:p>
          <w:p w:rsidR="00D97D34" w:rsidRDefault="00D97D34" w:rsidP="00D97D34">
            <w:pPr>
              <w:pStyle w:val="ListParagraph"/>
              <w:numPr>
                <w:ilvl w:val="0"/>
                <w:numId w:val="29"/>
              </w:numPr>
            </w:pPr>
            <w:r>
              <w:t>Username</w:t>
            </w:r>
          </w:p>
        </w:tc>
        <w:tc>
          <w:tcPr>
            <w:tcW w:w="6246" w:type="dxa"/>
          </w:tcPr>
          <w:p w:rsidR="00D97D34" w:rsidRPr="00957908" w:rsidRDefault="00D97D34" w:rsidP="00596780">
            <w:r w:rsidRPr="00D97D34">
              <w:drawing>
                <wp:inline distT="0" distB="0" distL="0" distR="0" wp14:anchorId="25BC7061" wp14:editId="4EF21625">
                  <wp:extent cx="2707876" cy="277860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5719" cy="2786652"/>
                          </a:xfrm>
                          <a:prstGeom prst="rect">
                            <a:avLst/>
                          </a:prstGeom>
                        </pic:spPr>
                      </pic:pic>
                    </a:graphicData>
                  </a:graphic>
                </wp:inline>
              </w:drawing>
            </w:r>
          </w:p>
        </w:tc>
      </w:tr>
      <w:tr w:rsidR="00E17097" w:rsidTr="00E17097">
        <w:tc>
          <w:tcPr>
            <w:tcW w:w="1615" w:type="dxa"/>
          </w:tcPr>
          <w:p w:rsidR="00D97D34" w:rsidRDefault="00D97D34" w:rsidP="00596780">
            <w:r>
              <w:t>Team Member enters requested details</w:t>
            </w:r>
          </w:p>
        </w:tc>
        <w:tc>
          <w:tcPr>
            <w:tcW w:w="1489" w:type="dxa"/>
          </w:tcPr>
          <w:p w:rsidR="00D97D34" w:rsidRDefault="00D97D34" w:rsidP="00596780"/>
        </w:tc>
        <w:tc>
          <w:tcPr>
            <w:tcW w:w="6246" w:type="dxa"/>
          </w:tcPr>
          <w:p w:rsidR="00D97D34" w:rsidRPr="00D97D34" w:rsidRDefault="00D97D34" w:rsidP="00596780"/>
        </w:tc>
      </w:tr>
      <w:tr w:rsidR="00E17097" w:rsidTr="00E17097">
        <w:tc>
          <w:tcPr>
            <w:tcW w:w="1615" w:type="dxa"/>
          </w:tcPr>
          <w:p w:rsidR="00E17097" w:rsidRDefault="00E17097" w:rsidP="00596780"/>
        </w:tc>
        <w:tc>
          <w:tcPr>
            <w:tcW w:w="1489" w:type="dxa"/>
          </w:tcPr>
          <w:p w:rsidR="00E17097" w:rsidRDefault="00E17097" w:rsidP="00596780">
            <w:r>
              <w:t xml:space="preserve">System responds </w:t>
            </w:r>
            <w:r>
              <w:lastRenderedPageBreak/>
              <w:t>with Terms and Conditions message.</w:t>
            </w:r>
          </w:p>
        </w:tc>
        <w:tc>
          <w:tcPr>
            <w:tcW w:w="6246" w:type="dxa"/>
          </w:tcPr>
          <w:p w:rsidR="00E17097" w:rsidRPr="00D97D34" w:rsidRDefault="00E17097" w:rsidP="00596780"/>
        </w:tc>
      </w:tr>
      <w:tr w:rsidR="00E17097" w:rsidTr="00E17097">
        <w:tc>
          <w:tcPr>
            <w:tcW w:w="1615" w:type="dxa"/>
          </w:tcPr>
          <w:p w:rsidR="00E17097" w:rsidRDefault="00E17097" w:rsidP="00596780">
            <w:r>
              <w:t>Team Member agrees to Terms and Conditions message.</w:t>
            </w:r>
          </w:p>
        </w:tc>
        <w:tc>
          <w:tcPr>
            <w:tcW w:w="1489" w:type="dxa"/>
          </w:tcPr>
          <w:p w:rsidR="00E17097" w:rsidRDefault="00E17097" w:rsidP="00596780"/>
        </w:tc>
        <w:tc>
          <w:tcPr>
            <w:tcW w:w="6246" w:type="dxa"/>
          </w:tcPr>
          <w:p w:rsidR="00E17097" w:rsidRPr="00D97D34" w:rsidRDefault="00E17097" w:rsidP="00596780"/>
        </w:tc>
      </w:tr>
      <w:tr w:rsidR="00E17097" w:rsidTr="00E17097">
        <w:tc>
          <w:tcPr>
            <w:tcW w:w="1615" w:type="dxa"/>
          </w:tcPr>
          <w:p w:rsidR="00E17097" w:rsidRDefault="00E17097" w:rsidP="00596780"/>
        </w:tc>
        <w:tc>
          <w:tcPr>
            <w:tcW w:w="1489" w:type="dxa"/>
          </w:tcPr>
          <w:p w:rsidR="00E17097" w:rsidRDefault="00E17097" w:rsidP="00596780">
            <w:r>
              <w:t>System redirects user to Slack Team Account homepage.</w:t>
            </w:r>
          </w:p>
        </w:tc>
        <w:tc>
          <w:tcPr>
            <w:tcW w:w="6246" w:type="dxa"/>
          </w:tcPr>
          <w:p w:rsidR="00E17097" w:rsidRPr="00D97D34" w:rsidRDefault="00E17097" w:rsidP="00596780">
            <w:r w:rsidRPr="00E17097">
              <w:drawing>
                <wp:inline distT="0" distB="0" distL="0" distR="0" wp14:anchorId="1F464396" wp14:editId="066D46DF">
                  <wp:extent cx="3286412" cy="154278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3419" cy="1550771"/>
                          </a:xfrm>
                          <a:prstGeom prst="rect">
                            <a:avLst/>
                          </a:prstGeom>
                        </pic:spPr>
                      </pic:pic>
                    </a:graphicData>
                  </a:graphic>
                </wp:inline>
              </w:drawing>
            </w:r>
          </w:p>
        </w:tc>
      </w:tr>
      <w:tr w:rsidR="00E17097" w:rsidTr="00E17097">
        <w:trPr>
          <w:trHeight w:val="4139"/>
        </w:trPr>
        <w:tc>
          <w:tcPr>
            <w:tcW w:w="1615" w:type="dxa"/>
          </w:tcPr>
          <w:p w:rsidR="00E17097" w:rsidRDefault="00E17097" w:rsidP="00596780"/>
        </w:tc>
        <w:tc>
          <w:tcPr>
            <w:tcW w:w="1489" w:type="dxa"/>
          </w:tcPr>
          <w:p w:rsidR="00E17097" w:rsidRDefault="00E17097" w:rsidP="00596780">
            <w:r>
              <w:t>System sends email confirmation to User Team Member including Team Account URL.</w:t>
            </w:r>
          </w:p>
        </w:tc>
        <w:tc>
          <w:tcPr>
            <w:tcW w:w="6246" w:type="dxa"/>
          </w:tcPr>
          <w:p w:rsidR="00E17097" w:rsidRPr="00D97D34" w:rsidRDefault="00E17097" w:rsidP="00596780">
            <w:r w:rsidRPr="00E17097">
              <w:drawing>
                <wp:inline distT="0" distB="0" distL="0" distR="0" wp14:anchorId="13A8543A" wp14:editId="001B1277">
                  <wp:extent cx="2891203" cy="2551632"/>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0800000" flipV="1">
                            <a:off x="0" y="0"/>
                            <a:ext cx="2901421" cy="2560650"/>
                          </a:xfrm>
                          <a:prstGeom prst="rect">
                            <a:avLst/>
                          </a:prstGeom>
                        </pic:spPr>
                      </pic:pic>
                    </a:graphicData>
                  </a:graphic>
                </wp:inline>
              </w:drawing>
            </w:r>
          </w:p>
        </w:tc>
      </w:tr>
      <w:tr w:rsidR="00E17097" w:rsidTr="00E17097">
        <w:trPr>
          <w:trHeight w:val="719"/>
        </w:trPr>
        <w:tc>
          <w:tcPr>
            <w:tcW w:w="1615" w:type="dxa"/>
          </w:tcPr>
          <w:p w:rsidR="00E17097" w:rsidRDefault="00E17097" w:rsidP="00596780">
            <w:r>
              <w:t>Team Member visits Team Account URL in alternative platform web browser.</w:t>
            </w:r>
          </w:p>
        </w:tc>
        <w:tc>
          <w:tcPr>
            <w:tcW w:w="1489" w:type="dxa"/>
          </w:tcPr>
          <w:p w:rsidR="00E17097" w:rsidRDefault="00E17097" w:rsidP="00596780"/>
        </w:tc>
        <w:tc>
          <w:tcPr>
            <w:tcW w:w="6246" w:type="dxa"/>
          </w:tcPr>
          <w:p w:rsidR="00E17097" w:rsidRPr="00E17097" w:rsidRDefault="00E17097" w:rsidP="00596780"/>
        </w:tc>
      </w:tr>
      <w:tr w:rsidR="00E17097" w:rsidTr="00E17097">
        <w:trPr>
          <w:trHeight w:val="449"/>
        </w:trPr>
        <w:tc>
          <w:tcPr>
            <w:tcW w:w="1615" w:type="dxa"/>
          </w:tcPr>
          <w:p w:rsidR="00E17097" w:rsidRDefault="00E17097" w:rsidP="00596780"/>
        </w:tc>
        <w:tc>
          <w:tcPr>
            <w:tcW w:w="1489" w:type="dxa"/>
          </w:tcPr>
          <w:p w:rsidR="00E17097" w:rsidRDefault="00E17097" w:rsidP="00596780">
            <w:r>
              <w:t>System prompts for authenticated login.</w:t>
            </w:r>
          </w:p>
        </w:tc>
        <w:tc>
          <w:tcPr>
            <w:tcW w:w="6246" w:type="dxa"/>
          </w:tcPr>
          <w:p w:rsidR="00E17097" w:rsidRPr="00E17097" w:rsidRDefault="00E17097" w:rsidP="00596780"/>
        </w:tc>
      </w:tr>
      <w:tr w:rsidR="00E17097" w:rsidTr="00E17097">
        <w:trPr>
          <w:trHeight w:val="269"/>
        </w:trPr>
        <w:tc>
          <w:tcPr>
            <w:tcW w:w="1615" w:type="dxa"/>
          </w:tcPr>
          <w:p w:rsidR="00E17097" w:rsidRDefault="00003996" w:rsidP="00596780">
            <w:r>
              <w:t>Team Member</w:t>
            </w:r>
            <w:r w:rsidR="00E17097">
              <w:t xml:space="preserve"> enters correct account username and password.</w:t>
            </w:r>
          </w:p>
        </w:tc>
        <w:tc>
          <w:tcPr>
            <w:tcW w:w="1489" w:type="dxa"/>
          </w:tcPr>
          <w:p w:rsidR="00E17097" w:rsidRDefault="00E17097" w:rsidP="00596780"/>
        </w:tc>
        <w:tc>
          <w:tcPr>
            <w:tcW w:w="6246" w:type="dxa"/>
          </w:tcPr>
          <w:p w:rsidR="00E17097" w:rsidRPr="00E17097" w:rsidRDefault="00E17097" w:rsidP="00596780"/>
        </w:tc>
      </w:tr>
      <w:tr w:rsidR="00E17097" w:rsidTr="00E17097">
        <w:trPr>
          <w:trHeight w:val="3671"/>
        </w:trPr>
        <w:tc>
          <w:tcPr>
            <w:tcW w:w="1615" w:type="dxa"/>
          </w:tcPr>
          <w:p w:rsidR="00E17097" w:rsidRDefault="00E17097" w:rsidP="00596780"/>
        </w:tc>
        <w:tc>
          <w:tcPr>
            <w:tcW w:w="1489" w:type="dxa"/>
          </w:tcPr>
          <w:p w:rsidR="00E17097" w:rsidRDefault="00E17097" w:rsidP="00596780">
            <w:r>
              <w:t>System returns Slack Team Account home page.</w:t>
            </w:r>
          </w:p>
        </w:tc>
        <w:tc>
          <w:tcPr>
            <w:tcW w:w="6246" w:type="dxa"/>
          </w:tcPr>
          <w:p w:rsidR="00E17097" w:rsidRPr="00E17097" w:rsidRDefault="00E17097" w:rsidP="00596780">
            <w:r w:rsidRPr="00E17097">
              <w:drawing>
                <wp:inline distT="0" distB="0" distL="0" distR="0" wp14:anchorId="02795D6E" wp14:editId="0502045B">
                  <wp:extent cx="3819786" cy="2202906"/>
                  <wp:effectExtent l="0" t="0" r="952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1262" cy="2209524"/>
                          </a:xfrm>
                          <a:prstGeom prst="rect">
                            <a:avLst/>
                          </a:prstGeom>
                        </pic:spPr>
                      </pic:pic>
                    </a:graphicData>
                  </a:graphic>
                </wp:inline>
              </w:drawing>
            </w:r>
          </w:p>
        </w:tc>
      </w:tr>
    </w:tbl>
    <w:p w:rsidR="00077011" w:rsidRDefault="00077011" w:rsidP="00077011">
      <w:r>
        <w:t>Postconditions:</w:t>
      </w:r>
      <w:r w:rsidR="00E17097">
        <w:t xml:space="preserve"> Team Account URL is shared with Team Members for access in other platforms and form factors.</w:t>
      </w:r>
    </w:p>
    <w:p w:rsidR="00E17097" w:rsidRDefault="00E17097" w:rsidP="00E17097">
      <w:r>
        <w:t>Alternative Path:</w:t>
      </w:r>
    </w:p>
    <w:p w:rsidR="00E17097" w:rsidRDefault="00E17097" w:rsidP="00E17097">
      <w:r>
        <w:t xml:space="preserve">A. </w:t>
      </w:r>
      <w:r w:rsidR="00003996">
        <w:t>Team Member</w:t>
      </w:r>
      <w:r>
        <w:t xml:space="preserve"> supplies invalid Team Account URL.</w:t>
      </w:r>
    </w:p>
    <w:tbl>
      <w:tblPr>
        <w:tblStyle w:val="TableGrid"/>
        <w:tblW w:w="0" w:type="auto"/>
        <w:tblLook w:val="04A0" w:firstRow="1" w:lastRow="0" w:firstColumn="1" w:lastColumn="0" w:noHBand="0" w:noVBand="1"/>
      </w:tblPr>
      <w:tblGrid>
        <w:gridCol w:w="1433"/>
        <w:gridCol w:w="1398"/>
        <w:gridCol w:w="6519"/>
      </w:tblGrid>
      <w:tr w:rsidR="00E17097" w:rsidTr="00FA5CD9">
        <w:tc>
          <w:tcPr>
            <w:tcW w:w="2065" w:type="dxa"/>
          </w:tcPr>
          <w:p w:rsidR="00E17097" w:rsidRDefault="00E17097" w:rsidP="00FA5CD9">
            <w:r>
              <w:t>Actor</w:t>
            </w:r>
          </w:p>
        </w:tc>
        <w:tc>
          <w:tcPr>
            <w:tcW w:w="2340" w:type="dxa"/>
          </w:tcPr>
          <w:p w:rsidR="00E17097" w:rsidRDefault="00E17097" w:rsidP="00FA5CD9">
            <w:r>
              <w:t>System</w:t>
            </w:r>
          </w:p>
        </w:tc>
        <w:tc>
          <w:tcPr>
            <w:tcW w:w="4945" w:type="dxa"/>
          </w:tcPr>
          <w:p w:rsidR="00E17097" w:rsidRDefault="00E17097" w:rsidP="00FA5CD9">
            <w:r>
              <w:t>Screen</w:t>
            </w:r>
          </w:p>
        </w:tc>
      </w:tr>
      <w:tr w:rsidR="00E17097" w:rsidTr="00FA5CD9">
        <w:tc>
          <w:tcPr>
            <w:tcW w:w="2065" w:type="dxa"/>
          </w:tcPr>
          <w:p w:rsidR="00E17097" w:rsidRDefault="00003996" w:rsidP="00FA5CD9">
            <w:r>
              <w:t>Team Member visits incorrect Team Account URL in alternative platform web browser.</w:t>
            </w:r>
          </w:p>
        </w:tc>
        <w:tc>
          <w:tcPr>
            <w:tcW w:w="2340" w:type="dxa"/>
          </w:tcPr>
          <w:p w:rsidR="00E17097" w:rsidRDefault="00E17097" w:rsidP="00FA5CD9"/>
        </w:tc>
        <w:tc>
          <w:tcPr>
            <w:tcW w:w="4945" w:type="dxa"/>
          </w:tcPr>
          <w:p w:rsidR="00E17097" w:rsidRDefault="00003996" w:rsidP="00FA5CD9">
            <w:r w:rsidRPr="00003996">
              <w:drawing>
                <wp:inline distT="0" distB="0" distL="0" distR="0" wp14:anchorId="1CDF1B9B" wp14:editId="5408569D">
                  <wp:extent cx="1676634" cy="3810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6634" cy="381053"/>
                          </a:xfrm>
                          <a:prstGeom prst="rect">
                            <a:avLst/>
                          </a:prstGeom>
                        </pic:spPr>
                      </pic:pic>
                    </a:graphicData>
                  </a:graphic>
                </wp:inline>
              </w:drawing>
            </w:r>
          </w:p>
        </w:tc>
      </w:tr>
      <w:tr w:rsidR="00003996" w:rsidTr="00FA5CD9">
        <w:tc>
          <w:tcPr>
            <w:tcW w:w="2065" w:type="dxa"/>
          </w:tcPr>
          <w:p w:rsidR="00003996" w:rsidRDefault="00003996" w:rsidP="00FA5CD9"/>
        </w:tc>
        <w:tc>
          <w:tcPr>
            <w:tcW w:w="2340" w:type="dxa"/>
          </w:tcPr>
          <w:p w:rsidR="00003996" w:rsidRDefault="00003996" w:rsidP="00FA5CD9">
            <w:r>
              <w:t>System rejects request.</w:t>
            </w:r>
          </w:p>
        </w:tc>
        <w:tc>
          <w:tcPr>
            <w:tcW w:w="4945" w:type="dxa"/>
          </w:tcPr>
          <w:p w:rsidR="00003996" w:rsidRDefault="00003996" w:rsidP="00FA5CD9">
            <w:r w:rsidRPr="00003996">
              <w:drawing>
                <wp:inline distT="0" distB="0" distL="0" distR="0" wp14:anchorId="13C0B949" wp14:editId="6390D001">
                  <wp:extent cx="4002657" cy="26513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3624" cy="2651973"/>
                          </a:xfrm>
                          <a:prstGeom prst="rect">
                            <a:avLst/>
                          </a:prstGeom>
                        </pic:spPr>
                      </pic:pic>
                    </a:graphicData>
                  </a:graphic>
                </wp:inline>
              </w:drawing>
            </w:r>
          </w:p>
        </w:tc>
      </w:tr>
    </w:tbl>
    <w:p w:rsidR="00E17097" w:rsidRDefault="00003996" w:rsidP="00EB03BA">
      <w:r>
        <w:t>B. Team Member supplies invalid Authentication details.</w:t>
      </w:r>
    </w:p>
    <w:tbl>
      <w:tblPr>
        <w:tblStyle w:val="TableGrid"/>
        <w:tblW w:w="0" w:type="auto"/>
        <w:tblLook w:val="04A0" w:firstRow="1" w:lastRow="0" w:firstColumn="1" w:lastColumn="0" w:noHBand="0" w:noVBand="1"/>
      </w:tblPr>
      <w:tblGrid>
        <w:gridCol w:w="1800"/>
        <w:gridCol w:w="1964"/>
        <w:gridCol w:w="5586"/>
      </w:tblGrid>
      <w:tr w:rsidR="00003996" w:rsidTr="00FA5CD9">
        <w:tc>
          <w:tcPr>
            <w:tcW w:w="2065" w:type="dxa"/>
          </w:tcPr>
          <w:p w:rsidR="00003996" w:rsidRDefault="00003996" w:rsidP="00FA5CD9">
            <w:r>
              <w:t>Actor</w:t>
            </w:r>
          </w:p>
        </w:tc>
        <w:tc>
          <w:tcPr>
            <w:tcW w:w="2340" w:type="dxa"/>
          </w:tcPr>
          <w:p w:rsidR="00003996" w:rsidRDefault="00003996" w:rsidP="00FA5CD9">
            <w:r>
              <w:t>System</w:t>
            </w:r>
          </w:p>
        </w:tc>
        <w:tc>
          <w:tcPr>
            <w:tcW w:w="4945" w:type="dxa"/>
          </w:tcPr>
          <w:p w:rsidR="00003996" w:rsidRDefault="00003996" w:rsidP="00FA5CD9">
            <w:r>
              <w:t>Screen</w:t>
            </w:r>
          </w:p>
        </w:tc>
      </w:tr>
      <w:tr w:rsidR="00003996" w:rsidTr="00FA5CD9">
        <w:tc>
          <w:tcPr>
            <w:tcW w:w="2065" w:type="dxa"/>
          </w:tcPr>
          <w:p w:rsidR="00003996" w:rsidRDefault="00003996" w:rsidP="00FA5CD9"/>
        </w:tc>
        <w:tc>
          <w:tcPr>
            <w:tcW w:w="2340" w:type="dxa"/>
          </w:tcPr>
          <w:p w:rsidR="00003996" w:rsidRDefault="00003996" w:rsidP="00FA5CD9">
            <w:r>
              <w:t>System prompts for Authenticated login.</w:t>
            </w:r>
          </w:p>
        </w:tc>
        <w:tc>
          <w:tcPr>
            <w:tcW w:w="4945" w:type="dxa"/>
          </w:tcPr>
          <w:p w:rsidR="00003996" w:rsidRDefault="00003996" w:rsidP="00FA5CD9"/>
        </w:tc>
      </w:tr>
      <w:tr w:rsidR="00003996" w:rsidTr="00FA5CD9">
        <w:tc>
          <w:tcPr>
            <w:tcW w:w="2065" w:type="dxa"/>
          </w:tcPr>
          <w:p w:rsidR="00003996" w:rsidRDefault="00003996" w:rsidP="00FA5CD9">
            <w:r>
              <w:lastRenderedPageBreak/>
              <w:t>Team Member enters invalid Authentication details.</w:t>
            </w:r>
          </w:p>
        </w:tc>
        <w:tc>
          <w:tcPr>
            <w:tcW w:w="2340" w:type="dxa"/>
          </w:tcPr>
          <w:p w:rsidR="00003996" w:rsidRDefault="00003996" w:rsidP="00FA5CD9"/>
        </w:tc>
        <w:tc>
          <w:tcPr>
            <w:tcW w:w="4945" w:type="dxa"/>
          </w:tcPr>
          <w:p w:rsidR="00003996" w:rsidRDefault="00003996" w:rsidP="00FA5CD9">
            <w:r w:rsidRPr="00003996">
              <w:drawing>
                <wp:inline distT="0" distB="0" distL="0" distR="0" wp14:anchorId="715C9FB0" wp14:editId="51BC7047">
                  <wp:extent cx="2785973" cy="243031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3605" cy="2436974"/>
                          </a:xfrm>
                          <a:prstGeom prst="rect">
                            <a:avLst/>
                          </a:prstGeom>
                        </pic:spPr>
                      </pic:pic>
                    </a:graphicData>
                  </a:graphic>
                </wp:inline>
              </w:drawing>
            </w:r>
          </w:p>
        </w:tc>
      </w:tr>
      <w:tr w:rsidR="00003996" w:rsidTr="00FA5CD9">
        <w:tc>
          <w:tcPr>
            <w:tcW w:w="2065" w:type="dxa"/>
          </w:tcPr>
          <w:p w:rsidR="00003996" w:rsidRDefault="00003996" w:rsidP="00FA5CD9"/>
        </w:tc>
        <w:tc>
          <w:tcPr>
            <w:tcW w:w="2340" w:type="dxa"/>
          </w:tcPr>
          <w:p w:rsidR="00003996" w:rsidRDefault="00003996" w:rsidP="00FA5CD9">
            <w:r>
              <w:t>System rejects request. System prompts user for corrected Authentication details.</w:t>
            </w:r>
          </w:p>
        </w:tc>
        <w:tc>
          <w:tcPr>
            <w:tcW w:w="4945" w:type="dxa"/>
          </w:tcPr>
          <w:p w:rsidR="00003996" w:rsidRDefault="00003996" w:rsidP="00FA5CD9">
            <w:r w:rsidRPr="00003996">
              <w:drawing>
                <wp:inline distT="0" distB="0" distL="0" distR="0" wp14:anchorId="53762550" wp14:editId="7FE4D0E3">
                  <wp:extent cx="3407792" cy="50073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1419" cy="507148"/>
                          </a:xfrm>
                          <a:prstGeom prst="rect">
                            <a:avLst/>
                          </a:prstGeom>
                        </pic:spPr>
                      </pic:pic>
                    </a:graphicData>
                  </a:graphic>
                </wp:inline>
              </w:drawing>
            </w:r>
          </w:p>
        </w:tc>
      </w:tr>
    </w:tbl>
    <w:p w:rsidR="00762CB6" w:rsidRDefault="00762CB6" w:rsidP="00EB03BA"/>
    <w:p w:rsidR="00762CB6" w:rsidRDefault="00762CB6">
      <w:pPr>
        <w:widowControl/>
        <w:spacing w:line="240" w:lineRule="auto"/>
      </w:pPr>
      <w:r>
        <w:br w:type="page"/>
      </w:r>
    </w:p>
    <w:p w:rsidR="00003996" w:rsidRPr="00EB03BA" w:rsidRDefault="00003996" w:rsidP="00EB03BA"/>
    <w:p w:rsidR="00EB03BA" w:rsidRDefault="00EB03BA" w:rsidP="00EB03BA">
      <w:pPr>
        <w:pStyle w:val="Heading3"/>
      </w:pPr>
      <w:bookmarkStart w:id="15" w:name="_Toc476507003"/>
      <w:r>
        <w:t>Revisit Team Account Cross Platform – Mobile form factor</w:t>
      </w:r>
      <w:bookmarkEnd w:id="15"/>
    </w:p>
    <w:p w:rsidR="00077011" w:rsidRDefault="00077011" w:rsidP="00077011">
      <w:r>
        <w:t xml:space="preserve">Summary: </w:t>
      </w:r>
      <w:r w:rsidRPr="00201E63">
        <w:t>A User should be able to revisit the team based account v</w:t>
      </w:r>
      <w:r>
        <w:t>ia the use of the generated URL using a compatible mobile software package.</w:t>
      </w:r>
    </w:p>
    <w:p w:rsidR="00077011" w:rsidRDefault="00077011" w:rsidP="00077011">
      <w:r>
        <w:t>Preconditions:</w:t>
      </w:r>
      <w:r w:rsidR="008407E7">
        <w:t xml:space="preserve"> User has installed the Slack mobile application on their device.</w:t>
      </w:r>
      <w:r w:rsidR="00003996">
        <w:t xml:space="preserve"> User is a Team Member or Team Organizer and knows their Team Account URL and Slack Account Authentication details.</w:t>
      </w:r>
    </w:p>
    <w:p w:rsidR="00077011" w:rsidRDefault="00077011" w:rsidP="00077011">
      <w:r>
        <w:t>Triggers:</w:t>
      </w:r>
      <w:r w:rsidR="008407E7">
        <w:t xml:space="preserve"> User opens Slack application on their mobile device.</w:t>
      </w:r>
    </w:p>
    <w:p w:rsidR="00077011" w:rsidRDefault="00077011" w:rsidP="00077011">
      <w:r>
        <w:t>Scenario:</w:t>
      </w:r>
    </w:p>
    <w:tbl>
      <w:tblPr>
        <w:tblStyle w:val="TableGrid"/>
        <w:tblW w:w="0" w:type="auto"/>
        <w:tblLook w:val="04A0" w:firstRow="1" w:lastRow="0" w:firstColumn="1" w:lastColumn="0" w:noHBand="0" w:noVBand="1"/>
      </w:tblPr>
      <w:tblGrid>
        <w:gridCol w:w="2065"/>
        <w:gridCol w:w="2340"/>
        <w:gridCol w:w="4945"/>
      </w:tblGrid>
      <w:tr w:rsidR="00330D6B" w:rsidTr="00596780">
        <w:tc>
          <w:tcPr>
            <w:tcW w:w="2065" w:type="dxa"/>
          </w:tcPr>
          <w:p w:rsidR="00077011" w:rsidRDefault="00077011" w:rsidP="00596780">
            <w:r>
              <w:t>Actor</w:t>
            </w:r>
          </w:p>
        </w:tc>
        <w:tc>
          <w:tcPr>
            <w:tcW w:w="2340" w:type="dxa"/>
          </w:tcPr>
          <w:p w:rsidR="00077011" w:rsidRDefault="00077011" w:rsidP="00596780">
            <w:r>
              <w:t>System</w:t>
            </w:r>
          </w:p>
        </w:tc>
        <w:tc>
          <w:tcPr>
            <w:tcW w:w="4945" w:type="dxa"/>
          </w:tcPr>
          <w:p w:rsidR="00077011" w:rsidRDefault="00077011" w:rsidP="00596780">
            <w:r>
              <w:t>Screen</w:t>
            </w:r>
          </w:p>
        </w:tc>
      </w:tr>
      <w:tr w:rsidR="00330D6B" w:rsidTr="00596780">
        <w:tc>
          <w:tcPr>
            <w:tcW w:w="2065" w:type="dxa"/>
          </w:tcPr>
          <w:p w:rsidR="00077011" w:rsidRDefault="00762CB6" w:rsidP="00596780">
            <w:r>
              <w:t xml:space="preserve">Team Member </w:t>
            </w:r>
            <w:r w:rsidR="009B3C33">
              <w:t>accesses System.</w:t>
            </w:r>
          </w:p>
        </w:tc>
        <w:tc>
          <w:tcPr>
            <w:tcW w:w="2340" w:type="dxa"/>
          </w:tcPr>
          <w:p w:rsidR="00077011" w:rsidRDefault="00077011" w:rsidP="00596780"/>
        </w:tc>
        <w:tc>
          <w:tcPr>
            <w:tcW w:w="4945" w:type="dxa"/>
          </w:tcPr>
          <w:p w:rsidR="00077011" w:rsidRDefault="00077011" w:rsidP="00596780"/>
        </w:tc>
      </w:tr>
      <w:tr w:rsidR="00762CB6" w:rsidTr="00596780">
        <w:tc>
          <w:tcPr>
            <w:tcW w:w="2065" w:type="dxa"/>
          </w:tcPr>
          <w:p w:rsidR="00762CB6" w:rsidRDefault="00762CB6" w:rsidP="00596780"/>
        </w:tc>
        <w:tc>
          <w:tcPr>
            <w:tcW w:w="2340" w:type="dxa"/>
          </w:tcPr>
          <w:p w:rsidR="00762CB6" w:rsidRDefault="00762CB6" w:rsidP="00596780">
            <w:r>
              <w:t>System returns a welcome screen with the option to Sign In or Create a Team.</w:t>
            </w:r>
          </w:p>
        </w:tc>
        <w:tc>
          <w:tcPr>
            <w:tcW w:w="4945" w:type="dxa"/>
          </w:tcPr>
          <w:p w:rsidR="00762CB6" w:rsidRDefault="00762CB6" w:rsidP="00596780">
            <w:r>
              <w:rPr>
                <w:noProof/>
              </w:rPr>
              <w:drawing>
                <wp:inline distT="0" distB="0" distL="0" distR="0" wp14:anchorId="1D043024" wp14:editId="44B78867">
                  <wp:extent cx="2315178" cy="4114800"/>
                  <wp:effectExtent l="0" t="0" r="9525" b="0"/>
                  <wp:docPr id="28" name="Picture 28" descr="C:\Users\Alex\AppData\Local\Microsoft\Windows\INetCacheContent.Word\Screenshot_20170305-160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ppData\Local\Microsoft\Windows\INetCacheContent.Word\Screenshot_20170305-16053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5178" cy="4114800"/>
                          </a:xfrm>
                          <a:prstGeom prst="rect">
                            <a:avLst/>
                          </a:prstGeom>
                          <a:noFill/>
                          <a:ln>
                            <a:noFill/>
                          </a:ln>
                        </pic:spPr>
                      </pic:pic>
                    </a:graphicData>
                  </a:graphic>
                </wp:inline>
              </w:drawing>
            </w:r>
          </w:p>
        </w:tc>
      </w:tr>
      <w:tr w:rsidR="009B3C33" w:rsidTr="00596780">
        <w:tc>
          <w:tcPr>
            <w:tcW w:w="2065" w:type="dxa"/>
          </w:tcPr>
          <w:p w:rsidR="009B3C33" w:rsidRDefault="009B3C33" w:rsidP="00596780">
            <w:r>
              <w:t>Team Member selects the Sign In option.</w:t>
            </w:r>
          </w:p>
        </w:tc>
        <w:tc>
          <w:tcPr>
            <w:tcW w:w="2340" w:type="dxa"/>
          </w:tcPr>
          <w:p w:rsidR="009B3C33" w:rsidRDefault="009B3C33" w:rsidP="00596780"/>
        </w:tc>
        <w:tc>
          <w:tcPr>
            <w:tcW w:w="4945" w:type="dxa"/>
          </w:tcPr>
          <w:p w:rsidR="009B3C33" w:rsidRDefault="009B3C33" w:rsidP="00596780">
            <w:pPr>
              <w:rPr>
                <w:noProof/>
              </w:rPr>
            </w:pPr>
          </w:p>
        </w:tc>
      </w:tr>
      <w:tr w:rsidR="009B3C33" w:rsidTr="00596780">
        <w:tc>
          <w:tcPr>
            <w:tcW w:w="2065" w:type="dxa"/>
          </w:tcPr>
          <w:p w:rsidR="009B3C33" w:rsidRDefault="009B3C33" w:rsidP="00596780"/>
        </w:tc>
        <w:tc>
          <w:tcPr>
            <w:tcW w:w="2340" w:type="dxa"/>
          </w:tcPr>
          <w:p w:rsidR="009B3C33" w:rsidRDefault="009B3C33" w:rsidP="00596780">
            <w:r>
              <w:t>System prompts user for Team Account URL.</w:t>
            </w:r>
          </w:p>
        </w:tc>
        <w:tc>
          <w:tcPr>
            <w:tcW w:w="4945" w:type="dxa"/>
          </w:tcPr>
          <w:p w:rsidR="009B3C33" w:rsidRDefault="009B3C33" w:rsidP="00596780">
            <w:pPr>
              <w:rPr>
                <w:noProof/>
              </w:rPr>
            </w:pPr>
          </w:p>
        </w:tc>
      </w:tr>
      <w:tr w:rsidR="009B3C33" w:rsidTr="00596780">
        <w:tc>
          <w:tcPr>
            <w:tcW w:w="2065" w:type="dxa"/>
          </w:tcPr>
          <w:p w:rsidR="009B3C33" w:rsidRDefault="009B3C33" w:rsidP="00596780">
            <w:r>
              <w:lastRenderedPageBreak/>
              <w:t>Team Member enters Team Account URL.</w:t>
            </w:r>
          </w:p>
        </w:tc>
        <w:tc>
          <w:tcPr>
            <w:tcW w:w="2340" w:type="dxa"/>
          </w:tcPr>
          <w:p w:rsidR="009B3C33" w:rsidRDefault="009B3C33" w:rsidP="00596780"/>
        </w:tc>
        <w:tc>
          <w:tcPr>
            <w:tcW w:w="4945" w:type="dxa"/>
          </w:tcPr>
          <w:p w:rsidR="009B3C33" w:rsidRDefault="009B3C33" w:rsidP="00596780">
            <w:pPr>
              <w:rPr>
                <w:noProof/>
              </w:rPr>
            </w:pPr>
            <w:r>
              <w:rPr>
                <w:noProof/>
              </w:rPr>
              <w:drawing>
                <wp:inline distT="0" distB="0" distL="0" distR="0" wp14:anchorId="511C8FBB" wp14:editId="4FC2C8A8">
                  <wp:extent cx="2315178" cy="4114800"/>
                  <wp:effectExtent l="0" t="0" r="9525" b="0"/>
                  <wp:docPr id="29" name="Picture 29" descr="C:\Users\Alex\AppData\Local\Microsoft\Windows\INetCacheContent.Word\Screenshot_20170305-160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ppData\Local\Microsoft\Windows\INetCacheContent.Word\Screenshot_20170305-16054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5178" cy="4114800"/>
                          </a:xfrm>
                          <a:prstGeom prst="rect">
                            <a:avLst/>
                          </a:prstGeom>
                          <a:noFill/>
                          <a:ln>
                            <a:noFill/>
                          </a:ln>
                        </pic:spPr>
                      </pic:pic>
                    </a:graphicData>
                  </a:graphic>
                </wp:inline>
              </w:drawing>
            </w:r>
          </w:p>
        </w:tc>
      </w:tr>
      <w:tr w:rsidR="009B3C33" w:rsidTr="00596780">
        <w:tc>
          <w:tcPr>
            <w:tcW w:w="2065" w:type="dxa"/>
          </w:tcPr>
          <w:p w:rsidR="009B3C33" w:rsidRDefault="009B3C33" w:rsidP="00596780"/>
        </w:tc>
        <w:tc>
          <w:tcPr>
            <w:tcW w:w="2340" w:type="dxa"/>
          </w:tcPr>
          <w:p w:rsidR="009B3C33" w:rsidRDefault="009B3C33" w:rsidP="00596780">
            <w:r>
              <w:t>System prompts for Email Address authentication detail.</w:t>
            </w:r>
          </w:p>
        </w:tc>
        <w:tc>
          <w:tcPr>
            <w:tcW w:w="4945" w:type="dxa"/>
          </w:tcPr>
          <w:p w:rsidR="009B3C33" w:rsidRDefault="009B3C33" w:rsidP="00596780">
            <w:pPr>
              <w:rPr>
                <w:noProof/>
              </w:rPr>
            </w:pPr>
          </w:p>
        </w:tc>
      </w:tr>
      <w:tr w:rsidR="009B3C33" w:rsidTr="00596780">
        <w:tc>
          <w:tcPr>
            <w:tcW w:w="2065" w:type="dxa"/>
          </w:tcPr>
          <w:p w:rsidR="009B3C33" w:rsidRDefault="009B3C33" w:rsidP="00596780">
            <w:r>
              <w:lastRenderedPageBreak/>
              <w:t>Team Member enters Email Address authentication detail.</w:t>
            </w:r>
          </w:p>
        </w:tc>
        <w:tc>
          <w:tcPr>
            <w:tcW w:w="2340" w:type="dxa"/>
          </w:tcPr>
          <w:p w:rsidR="009B3C33" w:rsidRDefault="009B3C33" w:rsidP="00596780"/>
        </w:tc>
        <w:tc>
          <w:tcPr>
            <w:tcW w:w="4945" w:type="dxa"/>
          </w:tcPr>
          <w:p w:rsidR="009B3C33" w:rsidRDefault="009B3C33" w:rsidP="00596780">
            <w:pPr>
              <w:rPr>
                <w:noProof/>
              </w:rPr>
            </w:pPr>
            <w:r>
              <w:rPr>
                <w:noProof/>
              </w:rPr>
              <w:drawing>
                <wp:inline distT="0" distB="0" distL="0" distR="0">
                  <wp:extent cx="2315178" cy="4114800"/>
                  <wp:effectExtent l="0" t="0" r="9525" b="0"/>
                  <wp:docPr id="30" name="Picture 30" descr="C:\Users\Alex\AppData\Local\Microsoft\Windows\INetCacheContent.Word\Screenshot_20170305-16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ppData\Local\Microsoft\Windows\INetCacheContent.Word\Screenshot_20170305-16055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5178" cy="4114800"/>
                          </a:xfrm>
                          <a:prstGeom prst="rect">
                            <a:avLst/>
                          </a:prstGeom>
                          <a:noFill/>
                          <a:ln>
                            <a:noFill/>
                          </a:ln>
                        </pic:spPr>
                      </pic:pic>
                    </a:graphicData>
                  </a:graphic>
                </wp:inline>
              </w:drawing>
            </w:r>
          </w:p>
        </w:tc>
      </w:tr>
      <w:tr w:rsidR="009B3C33" w:rsidTr="00596780">
        <w:tc>
          <w:tcPr>
            <w:tcW w:w="2065" w:type="dxa"/>
          </w:tcPr>
          <w:p w:rsidR="009B3C33" w:rsidRDefault="009B3C33" w:rsidP="00596780"/>
        </w:tc>
        <w:tc>
          <w:tcPr>
            <w:tcW w:w="2340" w:type="dxa"/>
          </w:tcPr>
          <w:p w:rsidR="009B3C33" w:rsidRDefault="003C4652" w:rsidP="00596780">
            <w:r>
              <w:t>System confirms email address. System prompts Team Member for Password authentication detail.</w:t>
            </w:r>
          </w:p>
        </w:tc>
        <w:tc>
          <w:tcPr>
            <w:tcW w:w="4945" w:type="dxa"/>
          </w:tcPr>
          <w:p w:rsidR="009B3C33" w:rsidRDefault="009B3C33" w:rsidP="00596780">
            <w:pPr>
              <w:rPr>
                <w:noProof/>
              </w:rPr>
            </w:pPr>
          </w:p>
        </w:tc>
      </w:tr>
      <w:tr w:rsidR="003C4652" w:rsidTr="00596780">
        <w:tc>
          <w:tcPr>
            <w:tcW w:w="2065" w:type="dxa"/>
          </w:tcPr>
          <w:p w:rsidR="003C4652" w:rsidRDefault="003C4652" w:rsidP="00596780">
            <w:r>
              <w:lastRenderedPageBreak/>
              <w:t>Team Member supplies valid Password authentication detail.</w:t>
            </w:r>
          </w:p>
        </w:tc>
        <w:tc>
          <w:tcPr>
            <w:tcW w:w="2340" w:type="dxa"/>
          </w:tcPr>
          <w:p w:rsidR="003C4652" w:rsidRDefault="003C4652" w:rsidP="00596780"/>
        </w:tc>
        <w:tc>
          <w:tcPr>
            <w:tcW w:w="4945" w:type="dxa"/>
          </w:tcPr>
          <w:p w:rsidR="003C4652" w:rsidRDefault="003C4652" w:rsidP="00596780">
            <w:pPr>
              <w:rPr>
                <w:noProof/>
              </w:rPr>
            </w:pPr>
            <w:r>
              <w:rPr>
                <w:noProof/>
              </w:rPr>
              <w:drawing>
                <wp:inline distT="0" distB="0" distL="0" distR="0">
                  <wp:extent cx="2315178" cy="4114800"/>
                  <wp:effectExtent l="0" t="0" r="9525" b="0"/>
                  <wp:docPr id="31" name="Picture 31" descr="C:\Users\Alex\AppData\Local\Microsoft\Windows\INetCacheContent.Word\Screenshot_20170305-160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ppData\Local\Microsoft\Windows\INetCacheContent.Word\Screenshot_20170305-16060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15178" cy="4114800"/>
                          </a:xfrm>
                          <a:prstGeom prst="rect">
                            <a:avLst/>
                          </a:prstGeom>
                          <a:noFill/>
                          <a:ln>
                            <a:noFill/>
                          </a:ln>
                        </pic:spPr>
                      </pic:pic>
                    </a:graphicData>
                  </a:graphic>
                </wp:inline>
              </w:drawing>
            </w:r>
          </w:p>
        </w:tc>
      </w:tr>
      <w:tr w:rsidR="003C4652" w:rsidTr="000518D4">
        <w:trPr>
          <w:trHeight w:val="6659"/>
        </w:trPr>
        <w:tc>
          <w:tcPr>
            <w:tcW w:w="2065" w:type="dxa"/>
          </w:tcPr>
          <w:p w:rsidR="003C4652" w:rsidRDefault="003C4652" w:rsidP="00596780"/>
        </w:tc>
        <w:tc>
          <w:tcPr>
            <w:tcW w:w="2340" w:type="dxa"/>
          </w:tcPr>
          <w:p w:rsidR="003C4652" w:rsidRDefault="00330D6B" w:rsidP="00596780">
            <w:r>
              <w:t>System displays General chat channel to the Team Member.</w:t>
            </w:r>
          </w:p>
        </w:tc>
        <w:tc>
          <w:tcPr>
            <w:tcW w:w="4945" w:type="dxa"/>
          </w:tcPr>
          <w:p w:rsidR="003C4652" w:rsidRDefault="00330D6B" w:rsidP="00596780">
            <w:pPr>
              <w:rPr>
                <w:noProof/>
              </w:rPr>
            </w:pPr>
            <w:r>
              <w:rPr>
                <w:noProof/>
              </w:rPr>
              <w:drawing>
                <wp:inline distT="0" distB="0" distL="0" distR="0">
                  <wp:extent cx="2315178" cy="4114800"/>
                  <wp:effectExtent l="0" t="0" r="9525" b="0"/>
                  <wp:docPr id="32" name="Picture 32" descr="C:\Users\Alex\AppData\Local\Microsoft\Windows\INetCacheContent.Word\Screenshot_20170305-160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Screenshot_20170305-16061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15178" cy="4114800"/>
                          </a:xfrm>
                          <a:prstGeom prst="rect">
                            <a:avLst/>
                          </a:prstGeom>
                          <a:noFill/>
                          <a:ln>
                            <a:noFill/>
                          </a:ln>
                        </pic:spPr>
                      </pic:pic>
                    </a:graphicData>
                  </a:graphic>
                </wp:inline>
              </w:drawing>
            </w:r>
          </w:p>
        </w:tc>
      </w:tr>
    </w:tbl>
    <w:p w:rsidR="00077011" w:rsidRDefault="00077011" w:rsidP="00077011">
      <w:r>
        <w:t>Postconditions:</w:t>
      </w:r>
      <w:r w:rsidR="00330D6B">
        <w:t xml:space="preserve"> Team Member mobile access actions persist to the system across all form factors in real time.</w:t>
      </w:r>
    </w:p>
    <w:p w:rsidR="008A2E28" w:rsidRDefault="008A2E28" w:rsidP="00077011"/>
    <w:p w:rsidR="008A2E28" w:rsidRDefault="00B96117" w:rsidP="008A2E28">
      <w:pPr>
        <w:pStyle w:val="Heading3"/>
      </w:pPr>
      <w:bookmarkStart w:id="16" w:name="_Toc476507004"/>
      <w:r>
        <w:t>Post to</w:t>
      </w:r>
      <w:r w:rsidR="008A2E28">
        <w:t xml:space="preserve"> a Channel/Topic</w:t>
      </w:r>
      <w:bookmarkEnd w:id="16"/>
    </w:p>
    <w:p w:rsidR="008A2E28" w:rsidRDefault="008A2E28" w:rsidP="008A2E28">
      <w:r>
        <w:t xml:space="preserve">Summary: </w:t>
      </w:r>
      <w:r w:rsidRPr="00201E63">
        <w:t xml:space="preserve">A </w:t>
      </w:r>
      <w:r w:rsidR="00B96117">
        <w:t>Team Member should be able to post to a General topic channel.</w:t>
      </w:r>
    </w:p>
    <w:p w:rsidR="008A2E28" w:rsidRDefault="008A2E28" w:rsidP="008A2E28">
      <w:r>
        <w:t>Preconditions:</w:t>
      </w:r>
      <w:r w:rsidR="00EB42B0">
        <w:t xml:space="preserve"> Team Member is logged into the system and has navigated to the General channel.</w:t>
      </w:r>
    </w:p>
    <w:p w:rsidR="008A2E28" w:rsidRDefault="008A2E28" w:rsidP="008A2E28">
      <w:r>
        <w:t>Triggers:</w:t>
      </w:r>
      <w:r w:rsidR="00EB42B0">
        <w:t xml:space="preserve"> Team Member access</w:t>
      </w:r>
      <w:r w:rsidR="00C15144">
        <w:t>es</w:t>
      </w:r>
      <w:r w:rsidR="00365C44">
        <w:t xml:space="preserve"> the system. Team member enters a comment in the General channel.</w:t>
      </w:r>
    </w:p>
    <w:p w:rsidR="008A2E28" w:rsidRDefault="008A2E28" w:rsidP="008A2E28">
      <w:r>
        <w:t>Scenario:</w:t>
      </w:r>
    </w:p>
    <w:tbl>
      <w:tblPr>
        <w:tblStyle w:val="TableGrid"/>
        <w:tblW w:w="0" w:type="auto"/>
        <w:tblLook w:val="04A0" w:firstRow="1" w:lastRow="0" w:firstColumn="1" w:lastColumn="0" w:noHBand="0" w:noVBand="1"/>
      </w:tblPr>
      <w:tblGrid>
        <w:gridCol w:w="1419"/>
        <w:gridCol w:w="1535"/>
        <w:gridCol w:w="6396"/>
      </w:tblGrid>
      <w:tr w:rsidR="00C15144" w:rsidTr="00FA5CD9">
        <w:tc>
          <w:tcPr>
            <w:tcW w:w="2065" w:type="dxa"/>
          </w:tcPr>
          <w:p w:rsidR="008A2E28" w:rsidRDefault="008A2E28" w:rsidP="00FA5CD9">
            <w:r>
              <w:t>Actor</w:t>
            </w:r>
          </w:p>
        </w:tc>
        <w:tc>
          <w:tcPr>
            <w:tcW w:w="2340" w:type="dxa"/>
          </w:tcPr>
          <w:p w:rsidR="008A2E28" w:rsidRDefault="008A2E28" w:rsidP="00FA5CD9">
            <w:r>
              <w:t>System</w:t>
            </w:r>
          </w:p>
        </w:tc>
        <w:tc>
          <w:tcPr>
            <w:tcW w:w="4945" w:type="dxa"/>
          </w:tcPr>
          <w:p w:rsidR="008A2E28" w:rsidRDefault="008A2E28" w:rsidP="00FA5CD9">
            <w:r>
              <w:t>Screen</w:t>
            </w:r>
          </w:p>
        </w:tc>
      </w:tr>
      <w:tr w:rsidR="00C15144" w:rsidTr="00FA5CD9">
        <w:tc>
          <w:tcPr>
            <w:tcW w:w="2065" w:type="dxa"/>
          </w:tcPr>
          <w:p w:rsidR="008A2E28" w:rsidRDefault="00C15144" w:rsidP="00FA5CD9">
            <w:r>
              <w:t>Team Member accesses the system via any form factor.</w:t>
            </w:r>
          </w:p>
        </w:tc>
        <w:tc>
          <w:tcPr>
            <w:tcW w:w="2340" w:type="dxa"/>
          </w:tcPr>
          <w:p w:rsidR="008A2E28" w:rsidRDefault="008A2E28" w:rsidP="00FA5CD9"/>
        </w:tc>
        <w:tc>
          <w:tcPr>
            <w:tcW w:w="4945" w:type="dxa"/>
          </w:tcPr>
          <w:p w:rsidR="008A2E28" w:rsidRDefault="008A2E28" w:rsidP="00FA5CD9"/>
        </w:tc>
      </w:tr>
      <w:tr w:rsidR="00C15144" w:rsidTr="00FA5CD9">
        <w:tc>
          <w:tcPr>
            <w:tcW w:w="2065" w:type="dxa"/>
          </w:tcPr>
          <w:p w:rsidR="00C15144" w:rsidRDefault="00C15144" w:rsidP="00FA5CD9"/>
        </w:tc>
        <w:tc>
          <w:tcPr>
            <w:tcW w:w="2340" w:type="dxa"/>
          </w:tcPr>
          <w:p w:rsidR="00C15144" w:rsidRDefault="00C15144" w:rsidP="00FA5CD9">
            <w:r>
              <w:t>System displays General chat channel user interface.</w:t>
            </w:r>
          </w:p>
        </w:tc>
        <w:tc>
          <w:tcPr>
            <w:tcW w:w="4945" w:type="dxa"/>
          </w:tcPr>
          <w:p w:rsidR="00C15144" w:rsidRDefault="00C15144" w:rsidP="00FA5CD9">
            <w:r w:rsidRPr="00C15144">
              <w:drawing>
                <wp:inline distT="0" distB="0" distL="0" distR="0" wp14:anchorId="3778DFFA" wp14:editId="548E4CD0">
                  <wp:extent cx="3691736" cy="1948022"/>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9976" cy="1952370"/>
                          </a:xfrm>
                          <a:prstGeom prst="rect">
                            <a:avLst/>
                          </a:prstGeom>
                        </pic:spPr>
                      </pic:pic>
                    </a:graphicData>
                  </a:graphic>
                </wp:inline>
              </w:drawing>
            </w:r>
          </w:p>
        </w:tc>
      </w:tr>
      <w:tr w:rsidR="00C15144" w:rsidTr="00C15144">
        <w:trPr>
          <w:trHeight w:val="3329"/>
        </w:trPr>
        <w:tc>
          <w:tcPr>
            <w:tcW w:w="2065" w:type="dxa"/>
          </w:tcPr>
          <w:p w:rsidR="00C15144" w:rsidRDefault="00C15144" w:rsidP="00FA5CD9">
            <w:r>
              <w:lastRenderedPageBreak/>
              <w:t>Team Member enters a comment into the text field for the General channel and submits by pressing the Enter key.</w:t>
            </w:r>
          </w:p>
        </w:tc>
        <w:tc>
          <w:tcPr>
            <w:tcW w:w="2340" w:type="dxa"/>
          </w:tcPr>
          <w:p w:rsidR="00C15144" w:rsidRDefault="00C15144" w:rsidP="00FA5CD9"/>
        </w:tc>
        <w:tc>
          <w:tcPr>
            <w:tcW w:w="4945" w:type="dxa"/>
          </w:tcPr>
          <w:p w:rsidR="00C15144" w:rsidRDefault="00C15144" w:rsidP="00FA5CD9">
            <w:r w:rsidRPr="00C15144">
              <w:drawing>
                <wp:inline distT="0" distB="0" distL="0" distR="0" wp14:anchorId="098F6574" wp14:editId="281BFB00">
                  <wp:extent cx="3924393" cy="2017541"/>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1965" cy="2026575"/>
                          </a:xfrm>
                          <a:prstGeom prst="rect">
                            <a:avLst/>
                          </a:prstGeom>
                        </pic:spPr>
                      </pic:pic>
                    </a:graphicData>
                  </a:graphic>
                </wp:inline>
              </w:drawing>
            </w:r>
          </w:p>
        </w:tc>
      </w:tr>
    </w:tbl>
    <w:p w:rsidR="00EB03BA" w:rsidRDefault="006C391C" w:rsidP="00EB03BA">
      <w:r>
        <w:t xml:space="preserve">Postconditions: Team Member comment saves </w:t>
      </w:r>
      <w:r w:rsidR="005134DA">
        <w:t>to the system and is displayed to</w:t>
      </w:r>
      <w:r>
        <w:t xml:space="preserve"> all other T</w:t>
      </w:r>
      <w:r w:rsidR="00A9701D">
        <w:t>eam Members and Team</w:t>
      </w:r>
      <w:r w:rsidR="00604CE4">
        <w:t xml:space="preserve"> Organizers of the Team Account without browser refresh.</w:t>
      </w:r>
    </w:p>
    <w:p w:rsidR="006C391C" w:rsidRPr="00EB03BA" w:rsidRDefault="006C391C" w:rsidP="00EB03BA"/>
    <w:p w:rsidR="00EB03BA" w:rsidRDefault="00EB03BA" w:rsidP="00EB03BA">
      <w:pPr>
        <w:pStyle w:val="Heading3"/>
      </w:pPr>
      <w:bookmarkStart w:id="17" w:name="_Toc476507005"/>
      <w:r>
        <w:t>Create a Channel/Topic</w:t>
      </w:r>
      <w:bookmarkEnd w:id="17"/>
    </w:p>
    <w:p w:rsidR="00077011" w:rsidRDefault="00077011" w:rsidP="00077011">
      <w:r>
        <w:t xml:space="preserve">Summary: </w:t>
      </w:r>
      <w:r w:rsidRPr="00201E63">
        <w:t>A Team Organizer should be able to create topic-based chat channels.</w:t>
      </w:r>
    </w:p>
    <w:p w:rsidR="00077011" w:rsidRDefault="00077011" w:rsidP="00077011">
      <w:r>
        <w:t>Preconditions:</w:t>
      </w:r>
      <w:r w:rsidR="00EB735F">
        <w:t xml:space="preserve"> Team Organizer has access to the system.</w:t>
      </w:r>
    </w:p>
    <w:p w:rsidR="00077011" w:rsidRDefault="00077011" w:rsidP="00077011">
      <w:r>
        <w:t>Triggers:</w:t>
      </w:r>
      <w:r w:rsidR="00EB735F">
        <w:t xml:space="preserve"> Team Organizer presses create channel button.</w:t>
      </w:r>
    </w:p>
    <w:p w:rsidR="00077011" w:rsidRDefault="00077011" w:rsidP="00077011">
      <w:r>
        <w:t>Scenario:</w:t>
      </w:r>
    </w:p>
    <w:tbl>
      <w:tblPr>
        <w:tblStyle w:val="TableGrid"/>
        <w:tblW w:w="0" w:type="auto"/>
        <w:tblLook w:val="04A0" w:firstRow="1" w:lastRow="0" w:firstColumn="1" w:lastColumn="0" w:noHBand="0" w:noVBand="1"/>
      </w:tblPr>
      <w:tblGrid>
        <w:gridCol w:w="2065"/>
        <w:gridCol w:w="2340"/>
        <w:gridCol w:w="4945"/>
      </w:tblGrid>
      <w:tr w:rsidR="00E557C4" w:rsidTr="00596780">
        <w:tc>
          <w:tcPr>
            <w:tcW w:w="2065" w:type="dxa"/>
          </w:tcPr>
          <w:p w:rsidR="00077011" w:rsidRDefault="00077011" w:rsidP="00596780">
            <w:r>
              <w:t>Actor</w:t>
            </w:r>
          </w:p>
        </w:tc>
        <w:tc>
          <w:tcPr>
            <w:tcW w:w="2340" w:type="dxa"/>
          </w:tcPr>
          <w:p w:rsidR="00077011" w:rsidRDefault="00077011" w:rsidP="00596780">
            <w:r>
              <w:t>System</w:t>
            </w:r>
          </w:p>
        </w:tc>
        <w:tc>
          <w:tcPr>
            <w:tcW w:w="4945" w:type="dxa"/>
          </w:tcPr>
          <w:p w:rsidR="00077011" w:rsidRDefault="00077011" w:rsidP="00596780">
            <w:r>
              <w:t>Screen</w:t>
            </w:r>
          </w:p>
        </w:tc>
      </w:tr>
      <w:tr w:rsidR="00E557C4" w:rsidTr="00596780">
        <w:tc>
          <w:tcPr>
            <w:tcW w:w="2065" w:type="dxa"/>
          </w:tcPr>
          <w:p w:rsidR="00077011" w:rsidRDefault="007A012F" w:rsidP="00596780">
            <w:r>
              <w:t>Team Organizer selects create channel button.</w:t>
            </w:r>
          </w:p>
        </w:tc>
        <w:tc>
          <w:tcPr>
            <w:tcW w:w="2340" w:type="dxa"/>
          </w:tcPr>
          <w:p w:rsidR="00077011" w:rsidRDefault="00077011" w:rsidP="00596780"/>
        </w:tc>
        <w:tc>
          <w:tcPr>
            <w:tcW w:w="4945" w:type="dxa"/>
          </w:tcPr>
          <w:p w:rsidR="00077011" w:rsidRDefault="00C76AF0" w:rsidP="00596780">
            <w:r w:rsidRPr="00C76AF0">
              <w:drawing>
                <wp:inline distT="0" distB="0" distL="0" distR="0" wp14:anchorId="795DC212" wp14:editId="01299480">
                  <wp:extent cx="2762636" cy="1943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2636" cy="1943371"/>
                          </a:xfrm>
                          <a:prstGeom prst="rect">
                            <a:avLst/>
                          </a:prstGeom>
                        </pic:spPr>
                      </pic:pic>
                    </a:graphicData>
                  </a:graphic>
                </wp:inline>
              </w:drawing>
            </w:r>
          </w:p>
        </w:tc>
      </w:tr>
      <w:tr w:rsidR="00E557C4" w:rsidTr="00596780">
        <w:tc>
          <w:tcPr>
            <w:tcW w:w="2065" w:type="dxa"/>
          </w:tcPr>
          <w:p w:rsidR="007A012F" w:rsidRDefault="007A012F" w:rsidP="00596780"/>
        </w:tc>
        <w:tc>
          <w:tcPr>
            <w:tcW w:w="2340" w:type="dxa"/>
          </w:tcPr>
          <w:p w:rsidR="007A012F" w:rsidRDefault="00C76AF0" w:rsidP="00596780">
            <w:r>
              <w:t>System displays Create Channel pane with the following fields:</w:t>
            </w:r>
          </w:p>
          <w:p w:rsidR="00C76AF0" w:rsidRDefault="00C76AF0" w:rsidP="00C76AF0">
            <w:pPr>
              <w:pStyle w:val="ListParagraph"/>
              <w:numPr>
                <w:ilvl w:val="0"/>
                <w:numId w:val="31"/>
              </w:numPr>
            </w:pPr>
            <w:r>
              <w:t>Public or Private</w:t>
            </w:r>
          </w:p>
          <w:p w:rsidR="00C76AF0" w:rsidRDefault="00C76AF0" w:rsidP="00C76AF0">
            <w:pPr>
              <w:pStyle w:val="ListParagraph"/>
              <w:numPr>
                <w:ilvl w:val="0"/>
                <w:numId w:val="31"/>
              </w:numPr>
            </w:pPr>
            <w:r>
              <w:t>Name</w:t>
            </w:r>
          </w:p>
          <w:p w:rsidR="00C76AF0" w:rsidRDefault="00C76AF0" w:rsidP="00C76AF0">
            <w:pPr>
              <w:pStyle w:val="ListParagraph"/>
              <w:numPr>
                <w:ilvl w:val="0"/>
                <w:numId w:val="31"/>
              </w:numPr>
            </w:pPr>
            <w:r>
              <w:t>Purpose</w:t>
            </w:r>
          </w:p>
          <w:p w:rsidR="00C76AF0" w:rsidRDefault="00C76AF0" w:rsidP="00C76AF0">
            <w:pPr>
              <w:pStyle w:val="ListParagraph"/>
              <w:numPr>
                <w:ilvl w:val="0"/>
                <w:numId w:val="31"/>
              </w:numPr>
            </w:pPr>
            <w:r>
              <w:t>Invitations</w:t>
            </w:r>
          </w:p>
        </w:tc>
        <w:tc>
          <w:tcPr>
            <w:tcW w:w="4945" w:type="dxa"/>
          </w:tcPr>
          <w:p w:rsidR="007A012F" w:rsidRDefault="00C76AF0" w:rsidP="00596780">
            <w:r w:rsidRPr="00C76AF0">
              <w:drawing>
                <wp:inline distT="0" distB="0" distL="0" distR="0" wp14:anchorId="390C91C7" wp14:editId="5191AE2B">
                  <wp:extent cx="2743200" cy="239385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2393852"/>
                          </a:xfrm>
                          <a:prstGeom prst="rect">
                            <a:avLst/>
                          </a:prstGeom>
                        </pic:spPr>
                      </pic:pic>
                    </a:graphicData>
                  </a:graphic>
                </wp:inline>
              </w:drawing>
            </w:r>
          </w:p>
        </w:tc>
      </w:tr>
      <w:tr w:rsidR="00C76AF0" w:rsidTr="00596780">
        <w:tc>
          <w:tcPr>
            <w:tcW w:w="2065" w:type="dxa"/>
          </w:tcPr>
          <w:p w:rsidR="00C76AF0" w:rsidRDefault="00C76AF0" w:rsidP="00596780">
            <w:r>
              <w:lastRenderedPageBreak/>
              <w:t>Team Organizer enters required fields and selects Create Channel.</w:t>
            </w:r>
          </w:p>
        </w:tc>
        <w:tc>
          <w:tcPr>
            <w:tcW w:w="2340" w:type="dxa"/>
          </w:tcPr>
          <w:p w:rsidR="00C76AF0" w:rsidRDefault="00C76AF0" w:rsidP="00596780"/>
        </w:tc>
        <w:tc>
          <w:tcPr>
            <w:tcW w:w="4945" w:type="dxa"/>
          </w:tcPr>
          <w:p w:rsidR="00C76AF0" w:rsidRPr="00C76AF0" w:rsidRDefault="00E557C4" w:rsidP="00596780">
            <w:r w:rsidRPr="00E557C4">
              <w:drawing>
                <wp:inline distT="0" distB="0" distL="0" distR="0" wp14:anchorId="75F96384" wp14:editId="08517AED">
                  <wp:extent cx="2743200" cy="2335237"/>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2335237"/>
                          </a:xfrm>
                          <a:prstGeom prst="rect">
                            <a:avLst/>
                          </a:prstGeom>
                        </pic:spPr>
                      </pic:pic>
                    </a:graphicData>
                  </a:graphic>
                </wp:inline>
              </w:drawing>
            </w:r>
          </w:p>
        </w:tc>
      </w:tr>
      <w:tr w:rsidR="00C76AF0" w:rsidTr="00596780">
        <w:tc>
          <w:tcPr>
            <w:tcW w:w="2065" w:type="dxa"/>
          </w:tcPr>
          <w:p w:rsidR="00C76AF0" w:rsidRDefault="00C76AF0" w:rsidP="00596780"/>
        </w:tc>
        <w:tc>
          <w:tcPr>
            <w:tcW w:w="2340" w:type="dxa"/>
          </w:tcPr>
          <w:p w:rsidR="00C76AF0" w:rsidRDefault="00E557C4" w:rsidP="00596780">
            <w:r>
              <w:t>System generates a new channel and provides options for Team Members to join the channel.</w:t>
            </w:r>
          </w:p>
        </w:tc>
        <w:tc>
          <w:tcPr>
            <w:tcW w:w="4945" w:type="dxa"/>
          </w:tcPr>
          <w:p w:rsidR="00C76AF0" w:rsidRPr="00C76AF0" w:rsidRDefault="00E557C4" w:rsidP="00596780">
            <w:r w:rsidRPr="00E557C4">
              <w:drawing>
                <wp:inline distT="0" distB="0" distL="0" distR="0" wp14:anchorId="48624AFC" wp14:editId="76A54113">
                  <wp:extent cx="2743200" cy="1689234"/>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1689234"/>
                          </a:xfrm>
                          <a:prstGeom prst="rect">
                            <a:avLst/>
                          </a:prstGeom>
                        </pic:spPr>
                      </pic:pic>
                    </a:graphicData>
                  </a:graphic>
                </wp:inline>
              </w:drawing>
            </w:r>
          </w:p>
        </w:tc>
      </w:tr>
      <w:tr w:rsidR="00712C34" w:rsidTr="00596780">
        <w:tc>
          <w:tcPr>
            <w:tcW w:w="2065" w:type="dxa"/>
          </w:tcPr>
          <w:p w:rsidR="00712C34" w:rsidRDefault="00712C34" w:rsidP="00596780">
            <w:r>
              <w:t>Team Organizer selects Got It to proceed to the Channel.</w:t>
            </w:r>
          </w:p>
        </w:tc>
        <w:tc>
          <w:tcPr>
            <w:tcW w:w="2340" w:type="dxa"/>
          </w:tcPr>
          <w:p w:rsidR="00712C34" w:rsidRDefault="00712C34" w:rsidP="00596780"/>
        </w:tc>
        <w:tc>
          <w:tcPr>
            <w:tcW w:w="4945" w:type="dxa"/>
          </w:tcPr>
          <w:p w:rsidR="00712C34" w:rsidRPr="00E557C4" w:rsidRDefault="00712C34" w:rsidP="00596780"/>
        </w:tc>
      </w:tr>
      <w:tr w:rsidR="00712C34" w:rsidTr="00596780">
        <w:tc>
          <w:tcPr>
            <w:tcW w:w="2065" w:type="dxa"/>
          </w:tcPr>
          <w:p w:rsidR="00712C34" w:rsidRDefault="00712C34" w:rsidP="00596780"/>
        </w:tc>
        <w:tc>
          <w:tcPr>
            <w:tcW w:w="2340" w:type="dxa"/>
          </w:tcPr>
          <w:p w:rsidR="00712C34" w:rsidRDefault="00712C34" w:rsidP="00596780">
            <w:r>
              <w:t>System displays channel posts with the set Purpose.</w:t>
            </w:r>
          </w:p>
        </w:tc>
        <w:tc>
          <w:tcPr>
            <w:tcW w:w="4945" w:type="dxa"/>
          </w:tcPr>
          <w:p w:rsidR="00712C34" w:rsidRPr="00E557C4" w:rsidRDefault="00712C34" w:rsidP="00596780">
            <w:r w:rsidRPr="00712C34">
              <w:drawing>
                <wp:inline distT="0" distB="0" distL="0" distR="0" wp14:anchorId="1E5FB8DB" wp14:editId="0CFE7DF5">
                  <wp:extent cx="2743200" cy="94986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200" cy="949862"/>
                          </a:xfrm>
                          <a:prstGeom prst="rect">
                            <a:avLst/>
                          </a:prstGeom>
                        </pic:spPr>
                      </pic:pic>
                    </a:graphicData>
                  </a:graphic>
                </wp:inline>
              </w:drawing>
            </w:r>
          </w:p>
        </w:tc>
      </w:tr>
    </w:tbl>
    <w:p w:rsidR="00077011" w:rsidRDefault="00077011" w:rsidP="00077011">
      <w:r>
        <w:t>Postconditions:</w:t>
      </w:r>
      <w:r w:rsidR="00C76AF0">
        <w:t xml:space="preserve"> Channel is saved, shared, and available to Team Members.</w:t>
      </w:r>
    </w:p>
    <w:p w:rsidR="00EB03BA" w:rsidRDefault="00EB03BA" w:rsidP="00EB03BA">
      <w:pPr>
        <w:pStyle w:val="Heading3"/>
      </w:pPr>
      <w:bookmarkStart w:id="18" w:name="_Toc476507006"/>
      <w:r>
        <w:t>Pin an Item to a Channel/Topic</w:t>
      </w:r>
      <w:bookmarkEnd w:id="18"/>
    </w:p>
    <w:p w:rsidR="00077011" w:rsidRDefault="00077011" w:rsidP="00077011">
      <w:r>
        <w:t>Summary: Any Team Member should be able to pin important information to a topic channel</w:t>
      </w:r>
    </w:p>
    <w:p w:rsidR="00077011" w:rsidRDefault="00077011" w:rsidP="00077011">
      <w:r>
        <w:t>Preconditions:</w:t>
      </w:r>
      <w:r w:rsidR="00302F35">
        <w:t xml:space="preserve"> Team Member has access to the channel.</w:t>
      </w:r>
    </w:p>
    <w:p w:rsidR="00077011" w:rsidRDefault="00077011" w:rsidP="00077011">
      <w:r>
        <w:t>Triggers:</w:t>
      </w:r>
      <w:r w:rsidR="00302F35">
        <w:t xml:space="preserve"> Team Member triggers the pin post menu button.</w:t>
      </w:r>
    </w:p>
    <w:p w:rsidR="00077011" w:rsidRDefault="00077011" w:rsidP="00077011">
      <w:r>
        <w:t>Scenario:</w:t>
      </w:r>
    </w:p>
    <w:tbl>
      <w:tblPr>
        <w:tblStyle w:val="TableGrid"/>
        <w:tblW w:w="0" w:type="auto"/>
        <w:tblLook w:val="04A0" w:firstRow="1" w:lastRow="0" w:firstColumn="1" w:lastColumn="0" w:noHBand="0" w:noVBand="1"/>
      </w:tblPr>
      <w:tblGrid>
        <w:gridCol w:w="1166"/>
        <w:gridCol w:w="1488"/>
        <w:gridCol w:w="6696"/>
      </w:tblGrid>
      <w:tr w:rsidR="00077011" w:rsidTr="00596780">
        <w:tc>
          <w:tcPr>
            <w:tcW w:w="2065" w:type="dxa"/>
          </w:tcPr>
          <w:p w:rsidR="00077011" w:rsidRDefault="00077011" w:rsidP="00596780">
            <w:r>
              <w:t>Actor</w:t>
            </w:r>
          </w:p>
        </w:tc>
        <w:tc>
          <w:tcPr>
            <w:tcW w:w="2340" w:type="dxa"/>
          </w:tcPr>
          <w:p w:rsidR="00077011" w:rsidRDefault="00077011" w:rsidP="00596780">
            <w:r>
              <w:t>System</w:t>
            </w:r>
          </w:p>
        </w:tc>
        <w:tc>
          <w:tcPr>
            <w:tcW w:w="4945" w:type="dxa"/>
          </w:tcPr>
          <w:p w:rsidR="00077011" w:rsidRDefault="00077011" w:rsidP="00596780">
            <w:r>
              <w:t>Screen</w:t>
            </w:r>
          </w:p>
        </w:tc>
      </w:tr>
      <w:tr w:rsidR="00077011" w:rsidTr="00596780">
        <w:tc>
          <w:tcPr>
            <w:tcW w:w="2065" w:type="dxa"/>
          </w:tcPr>
          <w:p w:rsidR="00077011" w:rsidRDefault="00B6317C" w:rsidP="00596780">
            <w:r>
              <w:t>Team Member selects post options menu.</w:t>
            </w:r>
          </w:p>
        </w:tc>
        <w:tc>
          <w:tcPr>
            <w:tcW w:w="2340" w:type="dxa"/>
          </w:tcPr>
          <w:p w:rsidR="00077011" w:rsidRDefault="00077011" w:rsidP="00596780"/>
        </w:tc>
        <w:tc>
          <w:tcPr>
            <w:tcW w:w="4945" w:type="dxa"/>
          </w:tcPr>
          <w:p w:rsidR="00077011" w:rsidRDefault="00077011" w:rsidP="00596780"/>
        </w:tc>
      </w:tr>
      <w:tr w:rsidR="00B6317C" w:rsidTr="00596780">
        <w:tc>
          <w:tcPr>
            <w:tcW w:w="2065" w:type="dxa"/>
          </w:tcPr>
          <w:p w:rsidR="00B6317C" w:rsidRDefault="00B6317C" w:rsidP="00596780"/>
        </w:tc>
        <w:tc>
          <w:tcPr>
            <w:tcW w:w="2340" w:type="dxa"/>
          </w:tcPr>
          <w:p w:rsidR="00B6317C" w:rsidRDefault="00B6317C" w:rsidP="00596780">
            <w:r>
              <w:t>System displays post options menu.</w:t>
            </w:r>
          </w:p>
        </w:tc>
        <w:tc>
          <w:tcPr>
            <w:tcW w:w="4945" w:type="dxa"/>
          </w:tcPr>
          <w:p w:rsidR="00B6317C" w:rsidRDefault="00B6317C" w:rsidP="00596780">
            <w:r w:rsidRPr="00B6317C">
              <w:drawing>
                <wp:inline distT="0" distB="0" distL="0" distR="0" wp14:anchorId="35F21C42" wp14:editId="355F6279">
                  <wp:extent cx="4114800" cy="13166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4800" cy="1316648"/>
                          </a:xfrm>
                          <a:prstGeom prst="rect">
                            <a:avLst/>
                          </a:prstGeom>
                        </pic:spPr>
                      </pic:pic>
                    </a:graphicData>
                  </a:graphic>
                </wp:inline>
              </w:drawing>
            </w:r>
          </w:p>
        </w:tc>
      </w:tr>
      <w:tr w:rsidR="00B6317C" w:rsidTr="00596780">
        <w:tc>
          <w:tcPr>
            <w:tcW w:w="2065" w:type="dxa"/>
          </w:tcPr>
          <w:p w:rsidR="00B6317C" w:rsidRDefault="00B6317C" w:rsidP="00596780">
            <w:r>
              <w:t>Team Member selects Pin to #general menu option.</w:t>
            </w:r>
          </w:p>
        </w:tc>
        <w:tc>
          <w:tcPr>
            <w:tcW w:w="2340" w:type="dxa"/>
          </w:tcPr>
          <w:p w:rsidR="00B6317C" w:rsidRDefault="00B6317C" w:rsidP="00596780"/>
        </w:tc>
        <w:tc>
          <w:tcPr>
            <w:tcW w:w="4945" w:type="dxa"/>
          </w:tcPr>
          <w:p w:rsidR="00B6317C" w:rsidRPr="00B6317C" w:rsidRDefault="00B6317C" w:rsidP="00596780"/>
        </w:tc>
      </w:tr>
      <w:tr w:rsidR="00B6317C" w:rsidTr="00596780">
        <w:tc>
          <w:tcPr>
            <w:tcW w:w="2065" w:type="dxa"/>
          </w:tcPr>
          <w:p w:rsidR="00B6317C" w:rsidRDefault="00B6317C" w:rsidP="00596780"/>
        </w:tc>
        <w:tc>
          <w:tcPr>
            <w:tcW w:w="2340" w:type="dxa"/>
          </w:tcPr>
          <w:p w:rsidR="00B6317C" w:rsidRDefault="00B6317C" w:rsidP="00596780">
            <w:r>
              <w:t>System displays Pin confirmation message.</w:t>
            </w:r>
          </w:p>
        </w:tc>
        <w:tc>
          <w:tcPr>
            <w:tcW w:w="4945" w:type="dxa"/>
          </w:tcPr>
          <w:p w:rsidR="00B6317C" w:rsidRPr="00B6317C" w:rsidRDefault="00B6317C" w:rsidP="00596780">
            <w:r w:rsidRPr="00B6317C">
              <w:drawing>
                <wp:inline distT="0" distB="0" distL="0" distR="0" wp14:anchorId="0A745763" wp14:editId="064C5FE6">
                  <wp:extent cx="2743200" cy="1331189"/>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200" cy="1331189"/>
                          </a:xfrm>
                          <a:prstGeom prst="rect">
                            <a:avLst/>
                          </a:prstGeom>
                        </pic:spPr>
                      </pic:pic>
                    </a:graphicData>
                  </a:graphic>
                </wp:inline>
              </w:drawing>
            </w:r>
          </w:p>
        </w:tc>
      </w:tr>
      <w:tr w:rsidR="00B6317C" w:rsidTr="00596780">
        <w:tc>
          <w:tcPr>
            <w:tcW w:w="2065" w:type="dxa"/>
          </w:tcPr>
          <w:p w:rsidR="00B6317C" w:rsidRDefault="00FD73F7" w:rsidP="00596780">
            <w:r>
              <w:t>Team Member selects, Yes, Pin this Message</w:t>
            </w:r>
          </w:p>
        </w:tc>
        <w:tc>
          <w:tcPr>
            <w:tcW w:w="2340" w:type="dxa"/>
          </w:tcPr>
          <w:p w:rsidR="00B6317C" w:rsidRDefault="00B6317C" w:rsidP="00596780"/>
        </w:tc>
        <w:tc>
          <w:tcPr>
            <w:tcW w:w="4945" w:type="dxa"/>
          </w:tcPr>
          <w:p w:rsidR="00B6317C" w:rsidRPr="00B6317C" w:rsidRDefault="00B6317C" w:rsidP="00596780"/>
        </w:tc>
      </w:tr>
      <w:tr w:rsidR="00FD73F7" w:rsidTr="00596780">
        <w:tc>
          <w:tcPr>
            <w:tcW w:w="2065" w:type="dxa"/>
          </w:tcPr>
          <w:p w:rsidR="00FD73F7" w:rsidRDefault="00FD73F7" w:rsidP="00596780"/>
        </w:tc>
        <w:tc>
          <w:tcPr>
            <w:tcW w:w="2340" w:type="dxa"/>
          </w:tcPr>
          <w:p w:rsidR="00FD73F7" w:rsidRDefault="00FD73F7" w:rsidP="00596780">
            <w:r>
              <w:t>System Pins the selected post.</w:t>
            </w:r>
          </w:p>
        </w:tc>
        <w:tc>
          <w:tcPr>
            <w:tcW w:w="4945" w:type="dxa"/>
          </w:tcPr>
          <w:p w:rsidR="00FD73F7" w:rsidRPr="00B6317C" w:rsidRDefault="00FD73F7" w:rsidP="00596780">
            <w:r w:rsidRPr="00FD73F7">
              <w:drawing>
                <wp:inline distT="0" distB="0" distL="0" distR="0" wp14:anchorId="6B3C451B" wp14:editId="5026E115">
                  <wp:extent cx="3134162" cy="73352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4162" cy="733527"/>
                          </a:xfrm>
                          <a:prstGeom prst="rect">
                            <a:avLst/>
                          </a:prstGeom>
                        </pic:spPr>
                      </pic:pic>
                    </a:graphicData>
                  </a:graphic>
                </wp:inline>
              </w:drawing>
            </w:r>
          </w:p>
        </w:tc>
      </w:tr>
      <w:tr w:rsidR="00FD73F7" w:rsidTr="00596780">
        <w:tc>
          <w:tcPr>
            <w:tcW w:w="2065" w:type="dxa"/>
          </w:tcPr>
          <w:p w:rsidR="00FD73F7" w:rsidRDefault="00FD73F7" w:rsidP="00596780"/>
        </w:tc>
        <w:tc>
          <w:tcPr>
            <w:tcW w:w="2340" w:type="dxa"/>
          </w:tcPr>
          <w:p w:rsidR="00FD73F7" w:rsidRDefault="00FD73F7" w:rsidP="00596780">
            <w:r>
              <w:t>System saves Pinned item in the Pinned Items sidebar menu.</w:t>
            </w:r>
          </w:p>
        </w:tc>
        <w:tc>
          <w:tcPr>
            <w:tcW w:w="4945" w:type="dxa"/>
          </w:tcPr>
          <w:p w:rsidR="00FD73F7" w:rsidRPr="00FD73F7" w:rsidRDefault="00FD73F7" w:rsidP="00596780">
            <w:r w:rsidRPr="00FD73F7">
              <w:drawing>
                <wp:inline distT="0" distB="0" distL="0" distR="0" wp14:anchorId="070BEC51" wp14:editId="5BFC4314">
                  <wp:extent cx="2377440" cy="2721170"/>
                  <wp:effectExtent l="0" t="0" r="381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7440" cy="2721170"/>
                          </a:xfrm>
                          <a:prstGeom prst="rect">
                            <a:avLst/>
                          </a:prstGeom>
                        </pic:spPr>
                      </pic:pic>
                    </a:graphicData>
                  </a:graphic>
                </wp:inline>
              </w:drawing>
            </w:r>
          </w:p>
        </w:tc>
      </w:tr>
    </w:tbl>
    <w:p w:rsidR="00077011" w:rsidRDefault="00077011" w:rsidP="00077011">
      <w:r>
        <w:t>Postconditions:</w:t>
      </w:r>
      <w:r w:rsidR="00FD73F7">
        <w:t xml:space="preserve"> Message is pinned to the channel and is accessible via a System Pinned Items sidebar menu area.</w:t>
      </w:r>
    </w:p>
    <w:p w:rsidR="00EB03BA" w:rsidRDefault="00FD73F7" w:rsidP="00EB03BA">
      <w:r>
        <w:lastRenderedPageBreak/>
        <w:t>Alternative paths:</w:t>
      </w:r>
    </w:p>
    <w:p w:rsidR="00FD73F7" w:rsidRDefault="00FD73F7" w:rsidP="00EB03BA">
      <w:r>
        <w:t>Team Member cancels the Pin action during confirmation message.</w:t>
      </w:r>
    </w:p>
    <w:tbl>
      <w:tblPr>
        <w:tblStyle w:val="TableGrid"/>
        <w:tblW w:w="0" w:type="auto"/>
        <w:tblLook w:val="04A0" w:firstRow="1" w:lastRow="0" w:firstColumn="1" w:lastColumn="0" w:noHBand="0" w:noVBand="1"/>
      </w:tblPr>
      <w:tblGrid>
        <w:gridCol w:w="2065"/>
        <w:gridCol w:w="2340"/>
        <w:gridCol w:w="4945"/>
      </w:tblGrid>
      <w:tr w:rsidR="00FD73F7" w:rsidTr="00FA5CD9">
        <w:tc>
          <w:tcPr>
            <w:tcW w:w="2065" w:type="dxa"/>
          </w:tcPr>
          <w:p w:rsidR="00FD73F7" w:rsidRDefault="00FD73F7" w:rsidP="00FA5CD9">
            <w:r>
              <w:t>Actor</w:t>
            </w:r>
          </w:p>
        </w:tc>
        <w:tc>
          <w:tcPr>
            <w:tcW w:w="2340" w:type="dxa"/>
          </w:tcPr>
          <w:p w:rsidR="00FD73F7" w:rsidRDefault="00FD73F7" w:rsidP="00FA5CD9">
            <w:r>
              <w:t>System</w:t>
            </w:r>
          </w:p>
        </w:tc>
        <w:tc>
          <w:tcPr>
            <w:tcW w:w="4945" w:type="dxa"/>
          </w:tcPr>
          <w:p w:rsidR="00FD73F7" w:rsidRDefault="00FD73F7" w:rsidP="00FA5CD9">
            <w:r>
              <w:t>Screen</w:t>
            </w:r>
          </w:p>
        </w:tc>
      </w:tr>
      <w:tr w:rsidR="00FD73F7" w:rsidTr="00FA5CD9">
        <w:tc>
          <w:tcPr>
            <w:tcW w:w="2065" w:type="dxa"/>
          </w:tcPr>
          <w:p w:rsidR="00FD73F7" w:rsidRDefault="00FD73F7" w:rsidP="00FA5CD9"/>
        </w:tc>
        <w:tc>
          <w:tcPr>
            <w:tcW w:w="2340" w:type="dxa"/>
          </w:tcPr>
          <w:p w:rsidR="00FD73F7" w:rsidRDefault="00FD73F7" w:rsidP="00FA5CD9">
            <w:r>
              <w:t>System displays Pin confirmation message.</w:t>
            </w:r>
          </w:p>
        </w:tc>
        <w:tc>
          <w:tcPr>
            <w:tcW w:w="4945" w:type="dxa"/>
          </w:tcPr>
          <w:p w:rsidR="00FD73F7" w:rsidRDefault="00FD73F7" w:rsidP="00FA5CD9"/>
        </w:tc>
      </w:tr>
      <w:tr w:rsidR="00FD73F7" w:rsidTr="00FA5CD9">
        <w:tc>
          <w:tcPr>
            <w:tcW w:w="2065" w:type="dxa"/>
          </w:tcPr>
          <w:p w:rsidR="00FD73F7" w:rsidRDefault="00FD73F7" w:rsidP="00FA5CD9">
            <w:r>
              <w:t>Team Member selects Cancel.</w:t>
            </w:r>
          </w:p>
        </w:tc>
        <w:tc>
          <w:tcPr>
            <w:tcW w:w="2340" w:type="dxa"/>
          </w:tcPr>
          <w:p w:rsidR="00FD73F7" w:rsidRDefault="00FD73F7" w:rsidP="00FA5CD9"/>
        </w:tc>
        <w:tc>
          <w:tcPr>
            <w:tcW w:w="4945" w:type="dxa"/>
          </w:tcPr>
          <w:p w:rsidR="00FD73F7" w:rsidRDefault="00FD73F7" w:rsidP="00FA5CD9"/>
        </w:tc>
      </w:tr>
      <w:tr w:rsidR="00FD73F7" w:rsidTr="00FA5CD9">
        <w:tc>
          <w:tcPr>
            <w:tcW w:w="2065" w:type="dxa"/>
          </w:tcPr>
          <w:p w:rsidR="00FD73F7" w:rsidRDefault="00FD73F7" w:rsidP="00FA5CD9"/>
        </w:tc>
        <w:tc>
          <w:tcPr>
            <w:tcW w:w="2340" w:type="dxa"/>
          </w:tcPr>
          <w:p w:rsidR="00FD73F7" w:rsidRDefault="00FD73F7" w:rsidP="00FA5CD9">
            <w:r>
              <w:t>System hides dialog and menu. System returns to channel.</w:t>
            </w:r>
          </w:p>
        </w:tc>
        <w:tc>
          <w:tcPr>
            <w:tcW w:w="4945" w:type="dxa"/>
          </w:tcPr>
          <w:p w:rsidR="00FD73F7" w:rsidRDefault="00FD73F7" w:rsidP="00FA5CD9"/>
        </w:tc>
      </w:tr>
    </w:tbl>
    <w:p w:rsidR="00FD73F7" w:rsidRPr="00EB03BA" w:rsidRDefault="00FD73F7" w:rsidP="00EB03BA"/>
    <w:p w:rsidR="00EB03BA" w:rsidRDefault="00EB03BA" w:rsidP="00EB03BA">
      <w:pPr>
        <w:pStyle w:val="Heading3"/>
      </w:pPr>
      <w:bookmarkStart w:id="19" w:name="_Toc476507007"/>
      <w:r>
        <w:t>Mention a Team Member</w:t>
      </w:r>
      <w:bookmarkEnd w:id="19"/>
    </w:p>
    <w:p w:rsidR="00077011" w:rsidRDefault="00077011" w:rsidP="00077011">
      <w:r>
        <w:t>Summary: Any Team Member should be able to mention another Team Member</w:t>
      </w:r>
    </w:p>
    <w:p w:rsidR="00077011" w:rsidRDefault="00077011" w:rsidP="00077011">
      <w:r>
        <w:t>Preconditions:</w:t>
      </w:r>
      <w:r w:rsidR="000A55EC">
        <w:t xml:space="preserve"> Team Member is a member of a channel with multiple Team Members.</w:t>
      </w:r>
    </w:p>
    <w:p w:rsidR="00077011" w:rsidRDefault="00077011" w:rsidP="00077011">
      <w:r>
        <w:t>Triggers:</w:t>
      </w:r>
      <w:r w:rsidR="000A55EC">
        <w:t xml:space="preserve"> Team Member uses predefined syntax for mentioning other team members in the chat field.</w:t>
      </w:r>
    </w:p>
    <w:p w:rsidR="00077011" w:rsidRDefault="00077011" w:rsidP="00077011">
      <w:r>
        <w:t>Scenario:</w:t>
      </w:r>
    </w:p>
    <w:tbl>
      <w:tblPr>
        <w:tblStyle w:val="TableGrid"/>
        <w:tblW w:w="0" w:type="auto"/>
        <w:tblLook w:val="04A0" w:firstRow="1" w:lastRow="0" w:firstColumn="1" w:lastColumn="0" w:noHBand="0" w:noVBand="1"/>
      </w:tblPr>
      <w:tblGrid>
        <w:gridCol w:w="1730"/>
        <w:gridCol w:w="2064"/>
        <w:gridCol w:w="5556"/>
      </w:tblGrid>
      <w:tr w:rsidR="000A55EC" w:rsidTr="00596780">
        <w:tc>
          <w:tcPr>
            <w:tcW w:w="2065" w:type="dxa"/>
          </w:tcPr>
          <w:p w:rsidR="00077011" w:rsidRDefault="00077011" w:rsidP="00596780">
            <w:r>
              <w:t>Actor</w:t>
            </w:r>
          </w:p>
        </w:tc>
        <w:tc>
          <w:tcPr>
            <w:tcW w:w="2340" w:type="dxa"/>
          </w:tcPr>
          <w:p w:rsidR="00077011" w:rsidRDefault="00077011" w:rsidP="00596780">
            <w:r>
              <w:t>System</w:t>
            </w:r>
          </w:p>
        </w:tc>
        <w:tc>
          <w:tcPr>
            <w:tcW w:w="4945" w:type="dxa"/>
          </w:tcPr>
          <w:p w:rsidR="00077011" w:rsidRDefault="00077011" w:rsidP="00596780">
            <w:r>
              <w:t>Screen</w:t>
            </w:r>
          </w:p>
        </w:tc>
      </w:tr>
      <w:tr w:rsidR="000A55EC" w:rsidTr="00596780">
        <w:tc>
          <w:tcPr>
            <w:tcW w:w="2065" w:type="dxa"/>
          </w:tcPr>
          <w:p w:rsidR="00077011" w:rsidRDefault="000A55EC" w:rsidP="00596780">
            <w:r>
              <w:t>Team Member enters the following formatted text into the chat field:</w:t>
            </w:r>
          </w:p>
          <w:p w:rsidR="000A55EC" w:rsidRDefault="000A55EC" w:rsidP="00596780">
            <w:r>
              <w:t>@</w:t>
            </w:r>
          </w:p>
        </w:tc>
        <w:tc>
          <w:tcPr>
            <w:tcW w:w="2340" w:type="dxa"/>
          </w:tcPr>
          <w:p w:rsidR="00077011" w:rsidRDefault="00077011" w:rsidP="00596780"/>
        </w:tc>
        <w:tc>
          <w:tcPr>
            <w:tcW w:w="4945" w:type="dxa"/>
          </w:tcPr>
          <w:p w:rsidR="00077011" w:rsidRDefault="00077011" w:rsidP="00596780"/>
        </w:tc>
      </w:tr>
      <w:tr w:rsidR="000A55EC" w:rsidTr="00596780">
        <w:tc>
          <w:tcPr>
            <w:tcW w:w="2065" w:type="dxa"/>
          </w:tcPr>
          <w:p w:rsidR="000A55EC" w:rsidRDefault="000A55EC" w:rsidP="00596780"/>
        </w:tc>
        <w:tc>
          <w:tcPr>
            <w:tcW w:w="2340" w:type="dxa"/>
          </w:tcPr>
          <w:p w:rsidR="000A55EC" w:rsidRDefault="000A55EC" w:rsidP="00596780">
            <w:r>
              <w:t>System responds asynchronously with a list of recommended values following the special character.</w:t>
            </w:r>
          </w:p>
        </w:tc>
        <w:tc>
          <w:tcPr>
            <w:tcW w:w="4945" w:type="dxa"/>
          </w:tcPr>
          <w:p w:rsidR="000A55EC" w:rsidRDefault="000A55EC" w:rsidP="00596780">
            <w:r w:rsidRPr="000A55EC">
              <w:drawing>
                <wp:inline distT="0" distB="0" distL="0" distR="0" wp14:anchorId="73EB811D" wp14:editId="25DC17B3">
                  <wp:extent cx="2934418" cy="17994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1234" cy="1809719"/>
                          </a:xfrm>
                          <a:prstGeom prst="rect">
                            <a:avLst/>
                          </a:prstGeom>
                        </pic:spPr>
                      </pic:pic>
                    </a:graphicData>
                  </a:graphic>
                </wp:inline>
              </w:drawing>
            </w:r>
          </w:p>
        </w:tc>
      </w:tr>
      <w:tr w:rsidR="000A55EC" w:rsidTr="00596780">
        <w:tc>
          <w:tcPr>
            <w:tcW w:w="2065" w:type="dxa"/>
          </w:tcPr>
          <w:p w:rsidR="000A55EC" w:rsidRDefault="000A55EC" w:rsidP="00596780">
            <w:r>
              <w:t>Team Member selects desired Team Member to Mention.</w:t>
            </w:r>
          </w:p>
        </w:tc>
        <w:tc>
          <w:tcPr>
            <w:tcW w:w="2340" w:type="dxa"/>
          </w:tcPr>
          <w:p w:rsidR="000A55EC" w:rsidRDefault="000A55EC" w:rsidP="00596780"/>
        </w:tc>
        <w:tc>
          <w:tcPr>
            <w:tcW w:w="4945" w:type="dxa"/>
          </w:tcPr>
          <w:p w:rsidR="000A55EC" w:rsidRPr="000A55EC" w:rsidRDefault="000A55EC" w:rsidP="00596780"/>
        </w:tc>
      </w:tr>
      <w:tr w:rsidR="000A55EC" w:rsidTr="00FA5CD9">
        <w:trPr>
          <w:trHeight w:val="2555"/>
        </w:trPr>
        <w:tc>
          <w:tcPr>
            <w:tcW w:w="2065" w:type="dxa"/>
          </w:tcPr>
          <w:p w:rsidR="000A55EC" w:rsidRDefault="000A55EC" w:rsidP="00596780"/>
        </w:tc>
        <w:tc>
          <w:tcPr>
            <w:tcW w:w="2340" w:type="dxa"/>
          </w:tcPr>
          <w:p w:rsidR="000A55EC" w:rsidRDefault="000A55EC" w:rsidP="00596780">
            <w:r>
              <w:t>System fills the Chat field with the correct syntax to mention other Team Member</w:t>
            </w:r>
          </w:p>
        </w:tc>
        <w:tc>
          <w:tcPr>
            <w:tcW w:w="4945" w:type="dxa"/>
          </w:tcPr>
          <w:p w:rsidR="000A55EC" w:rsidRPr="000A55EC" w:rsidRDefault="000A55EC" w:rsidP="00596780">
            <w:r w:rsidRPr="000A55EC">
              <w:drawing>
                <wp:inline distT="0" distB="0" distL="0" distR="0" wp14:anchorId="5387DE6C" wp14:editId="4EFFBF4B">
                  <wp:extent cx="2557552" cy="1537622"/>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2485" cy="1540588"/>
                          </a:xfrm>
                          <a:prstGeom prst="rect">
                            <a:avLst/>
                          </a:prstGeom>
                        </pic:spPr>
                      </pic:pic>
                    </a:graphicData>
                  </a:graphic>
                </wp:inline>
              </w:drawing>
            </w:r>
          </w:p>
        </w:tc>
      </w:tr>
      <w:tr w:rsidR="000A55EC" w:rsidTr="00596780">
        <w:tc>
          <w:tcPr>
            <w:tcW w:w="2065" w:type="dxa"/>
          </w:tcPr>
          <w:p w:rsidR="000A55EC" w:rsidRDefault="000A55EC" w:rsidP="00596780">
            <w:r>
              <w:lastRenderedPageBreak/>
              <w:t>Team Member enters comment following the Mention.</w:t>
            </w:r>
          </w:p>
        </w:tc>
        <w:tc>
          <w:tcPr>
            <w:tcW w:w="2340" w:type="dxa"/>
          </w:tcPr>
          <w:p w:rsidR="000A55EC" w:rsidRDefault="000A55EC" w:rsidP="00596780"/>
        </w:tc>
        <w:tc>
          <w:tcPr>
            <w:tcW w:w="4945" w:type="dxa"/>
          </w:tcPr>
          <w:p w:rsidR="000A55EC" w:rsidRPr="000A55EC" w:rsidRDefault="000A55EC" w:rsidP="00596780">
            <w:r w:rsidRPr="000A55EC">
              <w:drawing>
                <wp:inline distT="0" distB="0" distL="0" distR="0" wp14:anchorId="3CEF8338" wp14:editId="42E23EDB">
                  <wp:extent cx="3390181" cy="474759"/>
                  <wp:effectExtent l="0" t="0" r="127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1684" cy="480571"/>
                          </a:xfrm>
                          <a:prstGeom prst="rect">
                            <a:avLst/>
                          </a:prstGeom>
                        </pic:spPr>
                      </pic:pic>
                    </a:graphicData>
                  </a:graphic>
                </wp:inline>
              </w:drawing>
            </w:r>
          </w:p>
        </w:tc>
      </w:tr>
      <w:tr w:rsidR="000A55EC" w:rsidTr="00596780">
        <w:tc>
          <w:tcPr>
            <w:tcW w:w="2065" w:type="dxa"/>
          </w:tcPr>
          <w:p w:rsidR="000A55EC" w:rsidRDefault="000A55EC" w:rsidP="00596780">
            <w:r>
              <w:t>Team Member presses Enter key on their keyboard.</w:t>
            </w:r>
          </w:p>
        </w:tc>
        <w:tc>
          <w:tcPr>
            <w:tcW w:w="2340" w:type="dxa"/>
          </w:tcPr>
          <w:p w:rsidR="000A55EC" w:rsidRDefault="000A55EC" w:rsidP="00596780"/>
        </w:tc>
        <w:tc>
          <w:tcPr>
            <w:tcW w:w="4945" w:type="dxa"/>
          </w:tcPr>
          <w:p w:rsidR="000A55EC" w:rsidRPr="000A55EC" w:rsidRDefault="000A55EC" w:rsidP="00596780"/>
        </w:tc>
      </w:tr>
      <w:tr w:rsidR="000A55EC" w:rsidTr="00BE4A0B">
        <w:trPr>
          <w:trHeight w:val="5048"/>
        </w:trPr>
        <w:tc>
          <w:tcPr>
            <w:tcW w:w="2065" w:type="dxa"/>
          </w:tcPr>
          <w:p w:rsidR="000A55EC" w:rsidRDefault="000A55EC" w:rsidP="00596780"/>
        </w:tc>
        <w:tc>
          <w:tcPr>
            <w:tcW w:w="2340" w:type="dxa"/>
          </w:tcPr>
          <w:p w:rsidR="000A55EC" w:rsidRDefault="000A55EC" w:rsidP="00596780">
            <w:r>
              <w:t>System posts comment to the channel.</w:t>
            </w:r>
            <w:r w:rsidR="00054171">
              <w:t xml:space="preserve"> System issues Mentioned Team Member a notification of the comment.</w:t>
            </w:r>
          </w:p>
        </w:tc>
        <w:tc>
          <w:tcPr>
            <w:tcW w:w="4945" w:type="dxa"/>
          </w:tcPr>
          <w:p w:rsidR="000A55EC" w:rsidRPr="000A55EC" w:rsidRDefault="000A55EC" w:rsidP="00596780">
            <w:r w:rsidRPr="000A55EC">
              <w:drawing>
                <wp:inline distT="0" distB="0" distL="0" distR="0" wp14:anchorId="7001ADEC" wp14:editId="664243E4">
                  <wp:extent cx="3383280" cy="3189382"/>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3280" cy="3189382"/>
                          </a:xfrm>
                          <a:prstGeom prst="rect">
                            <a:avLst/>
                          </a:prstGeom>
                        </pic:spPr>
                      </pic:pic>
                    </a:graphicData>
                  </a:graphic>
                </wp:inline>
              </w:drawing>
            </w:r>
          </w:p>
        </w:tc>
      </w:tr>
    </w:tbl>
    <w:p w:rsidR="00077011" w:rsidRDefault="00077011" w:rsidP="00077011">
      <w:r>
        <w:t>Postconditions:</w:t>
      </w:r>
      <w:r w:rsidR="00BE4A0B">
        <w:t xml:space="preserve"> Posted comment saves in the channel. Mentioned Team Member receives an application notification message of the mention.</w:t>
      </w:r>
    </w:p>
    <w:p w:rsidR="00EB03BA" w:rsidRPr="00EB03BA" w:rsidRDefault="00EB03BA" w:rsidP="00EB03BA"/>
    <w:p w:rsidR="00EB03BA" w:rsidRDefault="00EB03BA" w:rsidP="00EB03BA">
      <w:pPr>
        <w:pStyle w:val="Heading3"/>
      </w:pPr>
      <w:bookmarkStart w:id="20" w:name="_Toc476507008"/>
      <w:r>
        <w:t>Mention a Channel/Topic</w:t>
      </w:r>
      <w:bookmarkEnd w:id="20"/>
    </w:p>
    <w:p w:rsidR="00077011" w:rsidRDefault="00077011" w:rsidP="00077011">
      <w:r>
        <w:t>Summary: Any Team Member should be able to mention the channel topic to alert all team channel members</w:t>
      </w:r>
    </w:p>
    <w:p w:rsidR="00077011" w:rsidRDefault="00077011" w:rsidP="00077011">
      <w:r>
        <w:t>Preconditions:</w:t>
      </w:r>
    </w:p>
    <w:p w:rsidR="00077011" w:rsidRDefault="00077011" w:rsidP="00077011">
      <w:r>
        <w:t>Triggers:</w:t>
      </w:r>
    </w:p>
    <w:p w:rsidR="00077011" w:rsidRDefault="00077011" w:rsidP="00077011">
      <w:r>
        <w:t>Scenario:</w:t>
      </w:r>
    </w:p>
    <w:tbl>
      <w:tblPr>
        <w:tblStyle w:val="TableGrid"/>
        <w:tblW w:w="0" w:type="auto"/>
        <w:tblLook w:val="04A0" w:firstRow="1" w:lastRow="0" w:firstColumn="1" w:lastColumn="0" w:noHBand="0" w:noVBand="1"/>
      </w:tblPr>
      <w:tblGrid>
        <w:gridCol w:w="1450"/>
        <w:gridCol w:w="1834"/>
        <w:gridCol w:w="6066"/>
      </w:tblGrid>
      <w:tr w:rsidR="0043566E" w:rsidTr="00596780">
        <w:tc>
          <w:tcPr>
            <w:tcW w:w="2065" w:type="dxa"/>
          </w:tcPr>
          <w:p w:rsidR="00077011" w:rsidRDefault="00077011" w:rsidP="00596780">
            <w:r>
              <w:t>Actor</w:t>
            </w:r>
          </w:p>
        </w:tc>
        <w:tc>
          <w:tcPr>
            <w:tcW w:w="2340" w:type="dxa"/>
          </w:tcPr>
          <w:p w:rsidR="00077011" w:rsidRDefault="00077011" w:rsidP="00596780">
            <w:r>
              <w:t>System</w:t>
            </w:r>
          </w:p>
        </w:tc>
        <w:tc>
          <w:tcPr>
            <w:tcW w:w="4945" w:type="dxa"/>
          </w:tcPr>
          <w:p w:rsidR="00077011" w:rsidRDefault="00077011" w:rsidP="00596780">
            <w:r>
              <w:t>Screen</w:t>
            </w:r>
          </w:p>
        </w:tc>
      </w:tr>
      <w:tr w:rsidR="0043566E" w:rsidTr="00596780">
        <w:tc>
          <w:tcPr>
            <w:tcW w:w="2065" w:type="dxa"/>
          </w:tcPr>
          <w:p w:rsidR="00077011" w:rsidRDefault="0043566E" w:rsidP="00596780">
            <w:r>
              <w:t>Team Member enters the following formatted text into the chat field:</w:t>
            </w:r>
          </w:p>
          <w:p w:rsidR="0043566E" w:rsidRDefault="0043566E" w:rsidP="00596780">
            <w:r>
              <w:t>@</w:t>
            </w:r>
          </w:p>
        </w:tc>
        <w:tc>
          <w:tcPr>
            <w:tcW w:w="2340" w:type="dxa"/>
          </w:tcPr>
          <w:p w:rsidR="00077011" w:rsidRDefault="00077011" w:rsidP="00596780"/>
        </w:tc>
        <w:tc>
          <w:tcPr>
            <w:tcW w:w="4945" w:type="dxa"/>
          </w:tcPr>
          <w:p w:rsidR="00077011" w:rsidRDefault="00077011" w:rsidP="00596780"/>
        </w:tc>
      </w:tr>
      <w:tr w:rsidR="0043566E" w:rsidTr="00185698">
        <w:trPr>
          <w:trHeight w:val="2420"/>
        </w:trPr>
        <w:tc>
          <w:tcPr>
            <w:tcW w:w="2065" w:type="dxa"/>
          </w:tcPr>
          <w:p w:rsidR="0043566E" w:rsidRDefault="0043566E" w:rsidP="00596780"/>
        </w:tc>
        <w:tc>
          <w:tcPr>
            <w:tcW w:w="2340" w:type="dxa"/>
          </w:tcPr>
          <w:p w:rsidR="0043566E" w:rsidRDefault="0043566E" w:rsidP="00596780">
            <w:r>
              <w:t>System responds asynchronously with a list of recommended values following the special character.</w:t>
            </w:r>
          </w:p>
        </w:tc>
        <w:tc>
          <w:tcPr>
            <w:tcW w:w="4945" w:type="dxa"/>
          </w:tcPr>
          <w:p w:rsidR="0043566E" w:rsidRDefault="0043566E" w:rsidP="00596780">
            <w:r w:rsidRPr="0043566E">
              <w:drawing>
                <wp:inline distT="0" distB="0" distL="0" distR="0" wp14:anchorId="5530F642" wp14:editId="13C5F0FD">
                  <wp:extent cx="2926080" cy="1474983"/>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6080" cy="1474983"/>
                          </a:xfrm>
                          <a:prstGeom prst="rect">
                            <a:avLst/>
                          </a:prstGeom>
                        </pic:spPr>
                      </pic:pic>
                    </a:graphicData>
                  </a:graphic>
                </wp:inline>
              </w:drawing>
            </w:r>
          </w:p>
        </w:tc>
      </w:tr>
      <w:tr w:rsidR="0043566E" w:rsidTr="00596780">
        <w:tc>
          <w:tcPr>
            <w:tcW w:w="2065" w:type="dxa"/>
          </w:tcPr>
          <w:p w:rsidR="0043566E" w:rsidRDefault="0043566E" w:rsidP="00596780">
            <w:r>
              <w:t>Team Member selects</w:t>
            </w:r>
            <w:r>
              <w:t xml:space="preserve"> desired option to mention the channel.</w:t>
            </w:r>
          </w:p>
        </w:tc>
        <w:tc>
          <w:tcPr>
            <w:tcW w:w="2340" w:type="dxa"/>
          </w:tcPr>
          <w:p w:rsidR="0043566E" w:rsidRDefault="0043566E" w:rsidP="00596780"/>
        </w:tc>
        <w:tc>
          <w:tcPr>
            <w:tcW w:w="4945" w:type="dxa"/>
          </w:tcPr>
          <w:p w:rsidR="0043566E" w:rsidRPr="0043566E" w:rsidRDefault="0043566E" w:rsidP="00596780"/>
        </w:tc>
      </w:tr>
      <w:tr w:rsidR="0043566E" w:rsidTr="00596780">
        <w:tc>
          <w:tcPr>
            <w:tcW w:w="2065" w:type="dxa"/>
          </w:tcPr>
          <w:p w:rsidR="0043566E" w:rsidRDefault="0043566E" w:rsidP="00596780"/>
        </w:tc>
        <w:tc>
          <w:tcPr>
            <w:tcW w:w="2340" w:type="dxa"/>
          </w:tcPr>
          <w:p w:rsidR="0043566E" w:rsidRDefault="0043566E" w:rsidP="00596780">
            <w:r>
              <w:t>System fills the Chat field with the correct syn</w:t>
            </w:r>
            <w:r>
              <w:t>tax to mention the Channel.</w:t>
            </w:r>
          </w:p>
        </w:tc>
        <w:tc>
          <w:tcPr>
            <w:tcW w:w="4945" w:type="dxa"/>
          </w:tcPr>
          <w:p w:rsidR="0043566E" w:rsidRPr="0043566E" w:rsidRDefault="0043566E" w:rsidP="00596780">
            <w:r w:rsidRPr="0043566E">
              <w:drawing>
                <wp:inline distT="0" distB="0" distL="0" distR="0" wp14:anchorId="6C9F9E45" wp14:editId="6BDC78BD">
                  <wp:extent cx="1571625" cy="58935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90828" cy="596560"/>
                          </a:xfrm>
                          <a:prstGeom prst="rect">
                            <a:avLst/>
                          </a:prstGeom>
                        </pic:spPr>
                      </pic:pic>
                    </a:graphicData>
                  </a:graphic>
                </wp:inline>
              </w:drawing>
            </w:r>
          </w:p>
        </w:tc>
      </w:tr>
      <w:tr w:rsidR="0043566E" w:rsidTr="00596780">
        <w:tc>
          <w:tcPr>
            <w:tcW w:w="2065" w:type="dxa"/>
          </w:tcPr>
          <w:p w:rsidR="0043566E" w:rsidRDefault="0043566E" w:rsidP="00596780">
            <w:r>
              <w:t>Team Member enters a comment following the mention.</w:t>
            </w:r>
          </w:p>
        </w:tc>
        <w:tc>
          <w:tcPr>
            <w:tcW w:w="2340" w:type="dxa"/>
          </w:tcPr>
          <w:p w:rsidR="0043566E" w:rsidRDefault="0043566E" w:rsidP="00596780"/>
        </w:tc>
        <w:tc>
          <w:tcPr>
            <w:tcW w:w="4945" w:type="dxa"/>
          </w:tcPr>
          <w:p w:rsidR="0043566E" w:rsidRPr="0043566E" w:rsidRDefault="0043566E" w:rsidP="00596780">
            <w:r w:rsidRPr="0043566E">
              <w:drawing>
                <wp:inline distT="0" distB="0" distL="0" distR="0" wp14:anchorId="732BFE46" wp14:editId="29B47275">
                  <wp:extent cx="3714750" cy="5614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65514" cy="569115"/>
                          </a:xfrm>
                          <a:prstGeom prst="rect">
                            <a:avLst/>
                          </a:prstGeom>
                        </pic:spPr>
                      </pic:pic>
                    </a:graphicData>
                  </a:graphic>
                </wp:inline>
              </w:drawing>
            </w:r>
          </w:p>
        </w:tc>
      </w:tr>
      <w:tr w:rsidR="0043566E" w:rsidTr="00596780">
        <w:tc>
          <w:tcPr>
            <w:tcW w:w="2065" w:type="dxa"/>
          </w:tcPr>
          <w:p w:rsidR="0043566E" w:rsidRDefault="0043566E" w:rsidP="00596780">
            <w:r>
              <w:t>Team Member presses Enter on their keyboard.</w:t>
            </w:r>
          </w:p>
        </w:tc>
        <w:tc>
          <w:tcPr>
            <w:tcW w:w="2340" w:type="dxa"/>
          </w:tcPr>
          <w:p w:rsidR="0043566E" w:rsidRDefault="0043566E" w:rsidP="00596780"/>
        </w:tc>
        <w:tc>
          <w:tcPr>
            <w:tcW w:w="4945" w:type="dxa"/>
          </w:tcPr>
          <w:p w:rsidR="0043566E" w:rsidRPr="0043566E" w:rsidRDefault="0043566E" w:rsidP="00596780"/>
        </w:tc>
      </w:tr>
      <w:tr w:rsidR="0043566E" w:rsidTr="00596780">
        <w:tc>
          <w:tcPr>
            <w:tcW w:w="2065" w:type="dxa"/>
          </w:tcPr>
          <w:p w:rsidR="0043566E" w:rsidRDefault="0043566E" w:rsidP="00596780"/>
        </w:tc>
        <w:tc>
          <w:tcPr>
            <w:tcW w:w="2340" w:type="dxa"/>
          </w:tcPr>
          <w:p w:rsidR="0043566E" w:rsidRDefault="0043566E" w:rsidP="00596780">
            <w:r>
              <w:t>System posts comment to the channel. System issues a notification to all channel Team Members.</w:t>
            </w:r>
          </w:p>
        </w:tc>
        <w:tc>
          <w:tcPr>
            <w:tcW w:w="4945" w:type="dxa"/>
          </w:tcPr>
          <w:p w:rsidR="0043566E" w:rsidRPr="0043566E" w:rsidRDefault="0043566E" w:rsidP="00596780">
            <w:r w:rsidRPr="0043566E">
              <w:drawing>
                <wp:inline distT="0" distB="0" distL="0" distR="0" wp14:anchorId="08209F0A" wp14:editId="10A465B2">
                  <wp:extent cx="3438525" cy="277516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3950" cy="2779542"/>
                          </a:xfrm>
                          <a:prstGeom prst="rect">
                            <a:avLst/>
                          </a:prstGeom>
                        </pic:spPr>
                      </pic:pic>
                    </a:graphicData>
                  </a:graphic>
                </wp:inline>
              </w:drawing>
            </w:r>
          </w:p>
        </w:tc>
      </w:tr>
    </w:tbl>
    <w:p w:rsidR="00077011" w:rsidRDefault="00077011" w:rsidP="00077011">
      <w:r>
        <w:t>Postconditions:</w:t>
      </w:r>
      <w:r w:rsidR="0043566E">
        <w:t xml:space="preserve"> Comment is saved in the channel. All channel Team Members are notified.</w:t>
      </w:r>
    </w:p>
    <w:p w:rsidR="00B01196" w:rsidRDefault="00B01196" w:rsidP="00EB03BA">
      <w:r>
        <w:br w:type="page"/>
      </w:r>
    </w:p>
    <w:p w:rsidR="00276EBF" w:rsidRDefault="00276EBF" w:rsidP="00276EBF">
      <w:pPr>
        <w:pStyle w:val="Heading2"/>
      </w:pPr>
      <w:bookmarkStart w:id="21" w:name="_Toc476507009"/>
      <w:r>
        <w:lastRenderedPageBreak/>
        <w:t xml:space="preserve">Supplementary </w:t>
      </w:r>
      <w:r w:rsidR="00850C2A">
        <w:t>Use Case Information</w:t>
      </w:r>
      <w:bookmarkEnd w:id="21"/>
    </w:p>
    <w:p w:rsidR="00850C2A" w:rsidRDefault="00850C2A" w:rsidP="00850C2A">
      <w:r>
        <w:t>Throughout the use of the application, Alternative Paths involving form field validation may occur. These alternative paths occur in an asynchronous manner, meaning that they respond instantly to user input. If user input is not sufficient for validation to pass, then the system will not allow the user to continue to the next step. A validation error message is displayed.</w:t>
      </w:r>
      <w:r w:rsidR="006A2E38">
        <w:t xml:space="preserve"> To reduce the size of this document, many of these noncritical instances of validation are supplemented with the following generalized Alternative Path:</w:t>
      </w:r>
    </w:p>
    <w:p w:rsidR="006A2E38" w:rsidRDefault="006A2E38" w:rsidP="006A2E38"/>
    <w:p w:rsidR="006A2E38" w:rsidRDefault="006A2E38" w:rsidP="006A2E38">
      <w:r>
        <w:t xml:space="preserve">User supplies invalid inputs </w:t>
      </w:r>
      <w:r>
        <w:t>throughout application usage.</w:t>
      </w:r>
    </w:p>
    <w:tbl>
      <w:tblPr>
        <w:tblStyle w:val="TableGrid"/>
        <w:tblW w:w="0" w:type="auto"/>
        <w:tblLook w:val="04A0" w:firstRow="1" w:lastRow="0" w:firstColumn="1" w:lastColumn="0" w:noHBand="0" w:noVBand="1"/>
      </w:tblPr>
      <w:tblGrid>
        <w:gridCol w:w="3955"/>
        <w:gridCol w:w="4860"/>
      </w:tblGrid>
      <w:tr w:rsidR="00D351C1" w:rsidTr="002622DE">
        <w:tc>
          <w:tcPr>
            <w:tcW w:w="3955" w:type="dxa"/>
          </w:tcPr>
          <w:p w:rsidR="00D351C1" w:rsidRDefault="00D351C1" w:rsidP="001E23C2">
            <w:r>
              <w:t>Actor</w:t>
            </w:r>
          </w:p>
        </w:tc>
        <w:tc>
          <w:tcPr>
            <w:tcW w:w="4860" w:type="dxa"/>
          </w:tcPr>
          <w:p w:rsidR="00D351C1" w:rsidRDefault="00D351C1" w:rsidP="001E23C2">
            <w:r>
              <w:t>System</w:t>
            </w:r>
          </w:p>
        </w:tc>
      </w:tr>
      <w:tr w:rsidR="00D351C1" w:rsidTr="002622DE">
        <w:tc>
          <w:tcPr>
            <w:tcW w:w="3955" w:type="dxa"/>
          </w:tcPr>
          <w:p w:rsidR="00D351C1" w:rsidRDefault="00D351C1" w:rsidP="001E23C2"/>
        </w:tc>
        <w:tc>
          <w:tcPr>
            <w:tcW w:w="4860" w:type="dxa"/>
          </w:tcPr>
          <w:p w:rsidR="00D351C1" w:rsidRDefault="00D351C1" w:rsidP="001E23C2">
            <w:r>
              <w:t xml:space="preserve">System prompts for </w:t>
            </w:r>
            <w:r w:rsidR="0015479B">
              <w:t xml:space="preserve">required field and/or </w:t>
            </w:r>
            <w:r>
              <w:t>response.</w:t>
            </w:r>
          </w:p>
        </w:tc>
      </w:tr>
      <w:tr w:rsidR="00D351C1" w:rsidTr="002622DE">
        <w:tc>
          <w:tcPr>
            <w:tcW w:w="3955" w:type="dxa"/>
          </w:tcPr>
          <w:p w:rsidR="00D351C1" w:rsidRDefault="00D351C1" w:rsidP="001E23C2">
            <w:r>
              <w:t>User supplies invalid requested information</w:t>
            </w:r>
            <w:r>
              <w:t xml:space="preserve"> needed to proceed to following step</w:t>
            </w:r>
            <w:r>
              <w:t>.</w:t>
            </w:r>
          </w:p>
        </w:tc>
        <w:tc>
          <w:tcPr>
            <w:tcW w:w="4860" w:type="dxa"/>
          </w:tcPr>
          <w:p w:rsidR="00D351C1" w:rsidRDefault="00D351C1" w:rsidP="001E23C2"/>
        </w:tc>
      </w:tr>
      <w:tr w:rsidR="00D351C1" w:rsidTr="002622DE">
        <w:trPr>
          <w:trHeight w:val="1007"/>
        </w:trPr>
        <w:tc>
          <w:tcPr>
            <w:tcW w:w="3955" w:type="dxa"/>
          </w:tcPr>
          <w:p w:rsidR="00D351C1" w:rsidRDefault="00D351C1" w:rsidP="001E23C2"/>
        </w:tc>
        <w:tc>
          <w:tcPr>
            <w:tcW w:w="4860" w:type="dxa"/>
          </w:tcPr>
          <w:p w:rsidR="00D351C1" w:rsidRDefault="00D351C1" w:rsidP="001E23C2">
            <w:r>
              <w:t>System provides asynchronous validation error and does not proceed to next step.</w:t>
            </w:r>
            <w:r>
              <w:t xml:space="preserve"> System remains at current browser page without refresh until session timeout occurs.</w:t>
            </w:r>
          </w:p>
        </w:tc>
      </w:tr>
    </w:tbl>
    <w:p w:rsidR="00276EBF" w:rsidRDefault="00276EBF" w:rsidP="00EB03BA"/>
    <w:p w:rsidR="00087BC4" w:rsidRDefault="00087BC4" w:rsidP="00087BC4">
      <w:pPr>
        <w:pStyle w:val="Heading2"/>
      </w:pPr>
      <w:bookmarkStart w:id="22" w:name="_Toc476507010"/>
      <w:r>
        <w:t>Use Case Diagram</w:t>
      </w:r>
      <w:bookmarkEnd w:id="22"/>
    </w:p>
    <w:p w:rsidR="00E60AED" w:rsidRDefault="00E60AED" w:rsidP="00087BC4">
      <w:r>
        <w:rPr>
          <w:noProof/>
        </w:rPr>
        <w:drawing>
          <wp:inline distT="0" distB="0" distL="0" distR="0">
            <wp:extent cx="5943600" cy="4622853"/>
            <wp:effectExtent l="0" t="0" r="0" b="6350"/>
            <wp:docPr id="54" name="Picture 54" descr="C:\Users\Alex\AppData\Local\Microsoft\Windows\INetCacheContent.Word\Slack-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Slack-UseCas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622853"/>
                    </a:xfrm>
                    <a:prstGeom prst="rect">
                      <a:avLst/>
                    </a:prstGeom>
                    <a:noFill/>
                    <a:ln>
                      <a:noFill/>
                    </a:ln>
                  </pic:spPr>
                </pic:pic>
              </a:graphicData>
            </a:graphic>
          </wp:inline>
        </w:drawing>
      </w:r>
    </w:p>
    <w:p w:rsidR="00E60AED" w:rsidRDefault="00E60AED" w:rsidP="00E60AED">
      <w:r>
        <w:br w:type="page"/>
      </w:r>
    </w:p>
    <w:p w:rsidR="00227770" w:rsidRDefault="00E60AED" w:rsidP="00A6401F">
      <w:pPr>
        <w:pStyle w:val="Heading1"/>
      </w:pPr>
      <w:bookmarkStart w:id="23" w:name="_Toc476507011"/>
      <w:r>
        <w:lastRenderedPageBreak/>
        <w:t>S</w:t>
      </w:r>
      <w:r w:rsidR="002C44BB">
        <w:t>upporting Information</w:t>
      </w:r>
      <w:bookmarkEnd w:id="23"/>
    </w:p>
    <w:p w:rsidR="00A6401F" w:rsidRDefault="00A6401F" w:rsidP="00A6401F"/>
    <w:p w:rsidR="00A6401F" w:rsidRDefault="00A6401F" w:rsidP="00A6401F">
      <w:r>
        <w:t xml:space="preserve">Rational Unified Process Documentation. </w:t>
      </w:r>
      <w:r w:rsidR="00330681">
        <w:t xml:space="preserve">1999-2007. </w:t>
      </w:r>
      <w:r>
        <w:t xml:space="preserve">Accessed via </w:t>
      </w:r>
      <w:r w:rsidR="008016A1" w:rsidRPr="008016A1">
        <w:t>http://sce.uhcl.edu/helm/rationalunifiedprocess/index.htm</w:t>
      </w:r>
    </w:p>
    <w:p w:rsidR="008016A1" w:rsidRDefault="008016A1" w:rsidP="00A6401F"/>
    <w:p w:rsidR="008016A1" w:rsidRDefault="008016A1" w:rsidP="00A6401F">
      <w:r>
        <w:t xml:space="preserve">Slack Technologies. </w:t>
      </w:r>
      <w:r w:rsidR="00330681">
        <w:t xml:space="preserve">2017. </w:t>
      </w:r>
      <w:r>
        <w:t xml:space="preserve">Accessed via </w:t>
      </w:r>
      <w:r w:rsidRPr="008016A1">
        <w:t>http://www.slack.com</w:t>
      </w:r>
    </w:p>
    <w:p w:rsidR="008016A1" w:rsidRDefault="008016A1" w:rsidP="00A6401F"/>
    <w:p w:rsidR="008016A1" w:rsidRDefault="008016A1" w:rsidP="00A6401F"/>
    <w:p w:rsidR="000E7AE3" w:rsidRPr="00A6401F" w:rsidRDefault="000E7AE3" w:rsidP="00A6401F"/>
    <w:sectPr w:rsidR="000E7AE3" w:rsidRPr="00A6401F">
      <w:headerReference w:type="default" r:id="rId60"/>
      <w:footerReference w:type="default" r:id="rId6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67E" w:rsidRDefault="00C7367E">
      <w:pPr>
        <w:spacing w:line="240" w:lineRule="auto"/>
      </w:pPr>
      <w:r>
        <w:separator/>
      </w:r>
    </w:p>
  </w:endnote>
  <w:endnote w:type="continuationSeparator" w:id="0">
    <w:p w:rsidR="00C7367E" w:rsidRDefault="00C736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A5CD9">
      <w:tc>
        <w:tcPr>
          <w:tcW w:w="3162" w:type="dxa"/>
          <w:tcBorders>
            <w:top w:val="nil"/>
            <w:left w:val="nil"/>
            <w:bottom w:val="nil"/>
            <w:right w:val="nil"/>
          </w:tcBorders>
        </w:tcPr>
        <w:p w:rsidR="00FA5CD9" w:rsidRDefault="00FA5CD9">
          <w:pPr>
            <w:ind w:right="360"/>
          </w:pPr>
          <w:r>
            <w:t>SWEN 645 Use Case Project</w:t>
          </w:r>
          <w:r>
            <w:br/>
            <w:t>Alexander R Ramsey</w:t>
          </w:r>
        </w:p>
      </w:tc>
      <w:tc>
        <w:tcPr>
          <w:tcW w:w="3162" w:type="dxa"/>
          <w:tcBorders>
            <w:top w:val="nil"/>
            <w:left w:val="nil"/>
            <w:bottom w:val="nil"/>
            <w:right w:val="nil"/>
          </w:tcBorders>
        </w:tcPr>
        <w:p w:rsidR="00FA5CD9" w:rsidRDefault="00FA5CD9">
          <w:pPr>
            <w:jc w:val="center"/>
          </w:pPr>
          <w:r>
            <w:t>University of Maryland</w:t>
          </w:r>
          <w:r>
            <w:br/>
            <w:t>University College</w:t>
          </w:r>
        </w:p>
      </w:tc>
      <w:tc>
        <w:tcPr>
          <w:tcW w:w="3162" w:type="dxa"/>
          <w:tcBorders>
            <w:top w:val="nil"/>
            <w:left w:val="nil"/>
            <w:bottom w:val="nil"/>
            <w:right w:val="nil"/>
          </w:tcBorders>
        </w:tcPr>
        <w:p w:rsidR="00FA5CD9" w:rsidRDefault="00FA5CD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995FB7">
            <w:rPr>
              <w:rStyle w:val="PageNumber"/>
              <w:noProof/>
            </w:rPr>
            <w:t>24</w:t>
          </w:r>
          <w:r>
            <w:rPr>
              <w:rStyle w:val="PageNumber"/>
            </w:rPr>
            <w:fldChar w:fldCharType="end"/>
          </w:r>
        </w:p>
      </w:tc>
    </w:tr>
  </w:tbl>
  <w:p w:rsidR="00FA5CD9" w:rsidRDefault="00FA5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67E" w:rsidRDefault="00C7367E">
      <w:pPr>
        <w:spacing w:line="240" w:lineRule="auto"/>
      </w:pPr>
      <w:r>
        <w:separator/>
      </w:r>
    </w:p>
  </w:footnote>
  <w:footnote w:type="continuationSeparator" w:id="0">
    <w:p w:rsidR="00C7367E" w:rsidRDefault="00C736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A5CD9">
      <w:tc>
        <w:tcPr>
          <w:tcW w:w="6379" w:type="dxa"/>
        </w:tcPr>
        <w:p w:rsidR="00FA5CD9" w:rsidRDefault="00FA5CD9">
          <w:r w:rsidRPr="00BF46A8">
            <w:t>Cloud-based Team Collaboration Tool</w:t>
          </w:r>
        </w:p>
      </w:tc>
      <w:tc>
        <w:tcPr>
          <w:tcW w:w="3179" w:type="dxa"/>
        </w:tcPr>
        <w:p w:rsidR="00FA5CD9" w:rsidRDefault="00FA5CD9">
          <w:pPr>
            <w:tabs>
              <w:tab w:val="left" w:pos="1135"/>
            </w:tabs>
            <w:spacing w:before="40"/>
            <w:ind w:right="68"/>
          </w:pPr>
          <w:r>
            <w:t xml:space="preserve">  Version:           1.0</w:t>
          </w:r>
        </w:p>
      </w:tc>
    </w:tr>
    <w:tr w:rsidR="00FA5CD9">
      <w:tc>
        <w:tcPr>
          <w:tcW w:w="6379" w:type="dxa"/>
        </w:tcPr>
        <w:p w:rsidR="00FA5CD9" w:rsidRDefault="00FA5CD9">
          <w:fldSimple w:instr=" TITLE  \* MERGEFORMAT ">
            <w:r>
              <w:t>Software Requirements Specification</w:t>
            </w:r>
          </w:fldSimple>
        </w:p>
      </w:tc>
      <w:tc>
        <w:tcPr>
          <w:tcW w:w="3179" w:type="dxa"/>
        </w:tcPr>
        <w:p w:rsidR="00FA5CD9" w:rsidRDefault="00FA5CD9">
          <w:r>
            <w:t xml:space="preserve">  Date:  04/03/2017</w:t>
          </w:r>
        </w:p>
      </w:tc>
    </w:tr>
  </w:tbl>
  <w:p w:rsidR="00FA5CD9" w:rsidRDefault="00FA5C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EA16944"/>
    <w:multiLevelType w:val="hybridMultilevel"/>
    <w:tmpl w:val="62FE1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82904DE"/>
    <w:multiLevelType w:val="hybridMultilevel"/>
    <w:tmpl w:val="AB4A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0E742EE"/>
    <w:multiLevelType w:val="hybridMultilevel"/>
    <w:tmpl w:val="B486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C72ACE"/>
    <w:multiLevelType w:val="hybridMultilevel"/>
    <w:tmpl w:val="D444C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2FD7C0E"/>
    <w:multiLevelType w:val="hybridMultilevel"/>
    <w:tmpl w:val="F810452A"/>
    <w:lvl w:ilvl="0" w:tplc="530C49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B908F63A">
      <w:start w:val="1"/>
      <w:numFmt w:val="bullet"/>
      <w:lvlText w:val="-"/>
      <w:lvlJc w:val="left"/>
      <w:pPr>
        <w:ind w:left="2700" w:hanging="360"/>
      </w:pPr>
      <w:rPr>
        <w:rFonts w:ascii="Times New Roman" w:eastAsia="Times New Roman" w:hAnsi="Times New Roman" w:cs="Times New Roman" w:hint="default"/>
      </w:rPr>
    </w:lvl>
    <w:lvl w:ilvl="3" w:tplc="B712A37E">
      <w:start w:val="1"/>
      <w:numFmt w:val="upperLetter"/>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D23A08"/>
    <w:multiLevelType w:val="hybridMultilevel"/>
    <w:tmpl w:val="08AE6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AB6682"/>
    <w:multiLevelType w:val="hybridMultilevel"/>
    <w:tmpl w:val="30105612"/>
    <w:lvl w:ilvl="0" w:tplc="1BA62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2D3BFB"/>
    <w:multiLevelType w:val="hybridMultilevel"/>
    <w:tmpl w:val="4448D9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71BF7F43"/>
    <w:multiLevelType w:val="hybridMultilevel"/>
    <w:tmpl w:val="E09C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6EF0703"/>
    <w:multiLevelType w:val="hybridMultilevel"/>
    <w:tmpl w:val="0BB0C564"/>
    <w:lvl w:ilvl="0" w:tplc="4A9A4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9"/>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7"/>
  </w:num>
  <w:num w:numId="9">
    <w:abstractNumId w:val="3"/>
  </w:num>
  <w:num w:numId="10">
    <w:abstractNumId w:val="13"/>
  </w:num>
  <w:num w:numId="11">
    <w:abstractNumId w:val="11"/>
  </w:num>
  <w:num w:numId="12">
    <w:abstractNumId w:val="26"/>
  </w:num>
  <w:num w:numId="13">
    <w:abstractNumId w:val="10"/>
  </w:num>
  <w:num w:numId="14">
    <w:abstractNumId w:val="5"/>
  </w:num>
  <w:num w:numId="15">
    <w:abstractNumId w:val="25"/>
  </w:num>
  <w:num w:numId="16">
    <w:abstractNumId w:val="15"/>
  </w:num>
  <w:num w:numId="17">
    <w:abstractNumId w:val="7"/>
  </w:num>
  <w:num w:numId="18">
    <w:abstractNumId w:val="14"/>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8"/>
  </w:num>
  <w:num w:numId="21">
    <w:abstractNumId w:val="23"/>
  </w:num>
  <w:num w:numId="22">
    <w:abstractNumId w:val="28"/>
  </w:num>
  <w:num w:numId="23">
    <w:abstractNumId w:val="19"/>
  </w:num>
  <w:num w:numId="24">
    <w:abstractNumId w:val="4"/>
  </w:num>
  <w:num w:numId="25">
    <w:abstractNumId w:val="21"/>
  </w:num>
  <w:num w:numId="26">
    <w:abstractNumId w:val="24"/>
  </w:num>
  <w:num w:numId="27">
    <w:abstractNumId w:val="6"/>
  </w:num>
  <w:num w:numId="28">
    <w:abstractNumId w:val="9"/>
  </w:num>
  <w:num w:numId="29">
    <w:abstractNumId w:val="16"/>
  </w:num>
  <w:num w:numId="30">
    <w:abstractNumId w:val="22"/>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8" w:dllVersion="513" w:checkStyle="1"/>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770"/>
    <w:rsid w:val="00003996"/>
    <w:rsid w:val="00027B52"/>
    <w:rsid w:val="00035BE0"/>
    <w:rsid w:val="0004352A"/>
    <w:rsid w:val="00046014"/>
    <w:rsid w:val="000518D4"/>
    <w:rsid w:val="00054171"/>
    <w:rsid w:val="0007391D"/>
    <w:rsid w:val="00077011"/>
    <w:rsid w:val="000868A1"/>
    <w:rsid w:val="00087BC4"/>
    <w:rsid w:val="00092A35"/>
    <w:rsid w:val="000A55EC"/>
    <w:rsid w:val="000E7AE3"/>
    <w:rsid w:val="0014072C"/>
    <w:rsid w:val="001449C1"/>
    <w:rsid w:val="0015479B"/>
    <w:rsid w:val="00164921"/>
    <w:rsid w:val="0016689B"/>
    <w:rsid w:val="001855B1"/>
    <w:rsid w:val="00185698"/>
    <w:rsid w:val="00190EAB"/>
    <w:rsid w:val="0019317D"/>
    <w:rsid w:val="0019763E"/>
    <w:rsid w:val="001A3D30"/>
    <w:rsid w:val="001A64E5"/>
    <w:rsid w:val="001B1112"/>
    <w:rsid w:val="001D563C"/>
    <w:rsid w:val="00201E63"/>
    <w:rsid w:val="00227770"/>
    <w:rsid w:val="00243BD6"/>
    <w:rsid w:val="002622DE"/>
    <w:rsid w:val="002740D0"/>
    <w:rsid w:val="00276EBF"/>
    <w:rsid w:val="0028046B"/>
    <w:rsid w:val="0028619C"/>
    <w:rsid w:val="002A0D26"/>
    <w:rsid w:val="002C44BB"/>
    <w:rsid w:val="00302F35"/>
    <w:rsid w:val="00330681"/>
    <w:rsid w:val="00330D6B"/>
    <w:rsid w:val="00335889"/>
    <w:rsid w:val="00365C44"/>
    <w:rsid w:val="00383158"/>
    <w:rsid w:val="00395CC4"/>
    <w:rsid w:val="003B7128"/>
    <w:rsid w:val="003C4652"/>
    <w:rsid w:val="003F699D"/>
    <w:rsid w:val="00433138"/>
    <w:rsid w:val="0043566E"/>
    <w:rsid w:val="00461E98"/>
    <w:rsid w:val="004F6B9D"/>
    <w:rsid w:val="00506C39"/>
    <w:rsid w:val="005134DA"/>
    <w:rsid w:val="00584209"/>
    <w:rsid w:val="005933E7"/>
    <w:rsid w:val="00596780"/>
    <w:rsid w:val="005C1B0D"/>
    <w:rsid w:val="005E3BDB"/>
    <w:rsid w:val="00604CE4"/>
    <w:rsid w:val="00664391"/>
    <w:rsid w:val="006A2E38"/>
    <w:rsid w:val="006C080B"/>
    <w:rsid w:val="006C391C"/>
    <w:rsid w:val="006E67CD"/>
    <w:rsid w:val="00712C34"/>
    <w:rsid w:val="00762CB6"/>
    <w:rsid w:val="00766560"/>
    <w:rsid w:val="007A012F"/>
    <w:rsid w:val="007A73CD"/>
    <w:rsid w:val="007F791A"/>
    <w:rsid w:val="008016A1"/>
    <w:rsid w:val="00835B86"/>
    <w:rsid w:val="008407E7"/>
    <w:rsid w:val="0084168B"/>
    <w:rsid w:val="00850C2A"/>
    <w:rsid w:val="008549A8"/>
    <w:rsid w:val="00880F3B"/>
    <w:rsid w:val="0089423F"/>
    <w:rsid w:val="008A1E70"/>
    <w:rsid w:val="008A2E28"/>
    <w:rsid w:val="008D1E78"/>
    <w:rsid w:val="008F2D58"/>
    <w:rsid w:val="009027D0"/>
    <w:rsid w:val="00923E57"/>
    <w:rsid w:val="009333D1"/>
    <w:rsid w:val="009336A8"/>
    <w:rsid w:val="00957908"/>
    <w:rsid w:val="009700F4"/>
    <w:rsid w:val="00995FB7"/>
    <w:rsid w:val="009B3C33"/>
    <w:rsid w:val="009F4017"/>
    <w:rsid w:val="00A0255D"/>
    <w:rsid w:val="00A025F9"/>
    <w:rsid w:val="00A04821"/>
    <w:rsid w:val="00A205A8"/>
    <w:rsid w:val="00A3228E"/>
    <w:rsid w:val="00A35298"/>
    <w:rsid w:val="00A50B74"/>
    <w:rsid w:val="00A6401F"/>
    <w:rsid w:val="00A9701D"/>
    <w:rsid w:val="00AB7DAE"/>
    <w:rsid w:val="00AD0D45"/>
    <w:rsid w:val="00B01196"/>
    <w:rsid w:val="00B27685"/>
    <w:rsid w:val="00B5363E"/>
    <w:rsid w:val="00B53B6F"/>
    <w:rsid w:val="00B6317C"/>
    <w:rsid w:val="00B916EC"/>
    <w:rsid w:val="00B96117"/>
    <w:rsid w:val="00BB30F9"/>
    <w:rsid w:val="00BB6351"/>
    <w:rsid w:val="00BE4A0B"/>
    <w:rsid w:val="00BF46A8"/>
    <w:rsid w:val="00C12D8C"/>
    <w:rsid w:val="00C15144"/>
    <w:rsid w:val="00C17C0D"/>
    <w:rsid w:val="00C23969"/>
    <w:rsid w:val="00C271AD"/>
    <w:rsid w:val="00C27660"/>
    <w:rsid w:val="00C7367E"/>
    <w:rsid w:val="00C76AF0"/>
    <w:rsid w:val="00CA42DB"/>
    <w:rsid w:val="00CB40B1"/>
    <w:rsid w:val="00CC0DA1"/>
    <w:rsid w:val="00CE30B0"/>
    <w:rsid w:val="00D351C1"/>
    <w:rsid w:val="00D55632"/>
    <w:rsid w:val="00D6478F"/>
    <w:rsid w:val="00D97D34"/>
    <w:rsid w:val="00E17097"/>
    <w:rsid w:val="00E557C4"/>
    <w:rsid w:val="00E60AED"/>
    <w:rsid w:val="00E94C4E"/>
    <w:rsid w:val="00EB03BA"/>
    <w:rsid w:val="00EB2308"/>
    <w:rsid w:val="00EB34B0"/>
    <w:rsid w:val="00EB42B0"/>
    <w:rsid w:val="00EB735F"/>
    <w:rsid w:val="00EC38BB"/>
    <w:rsid w:val="00F47638"/>
    <w:rsid w:val="00FA5CD9"/>
    <w:rsid w:val="00FD18C9"/>
    <w:rsid w:val="00FD7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5EDCC4"/>
  <w15:docId w15:val="{BB2B64C8-9DEF-48DC-95EC-02C840BFC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Strong">
    <w:name w:val="Strong"/>
    <w:basedOn w:val="DefaultParagraphFont"/>
    <w:qFormat/>
    <w:rPr>
      <w:b/>
      <w:bCs/>
    </w:rPr>
  </w:style>
  <w:style w:type="paragraph" w:styleId="ListParagraph">
    <w:name w:val="List Paragraph"/>
    <w:basedOn w:val="Normal"/>
    <w:uiPriority w:val="34"/>
    <w:qFormat/>
    <w:rsid w:val="00190EAB"/>
    <w:pPr>
      <w:ind w:left="720"/>
      <w:contextualSpacing/>
    </w:pPr>
  </w:style>
  <w:style w:type="table" w:styleId="TableGrid">
    <w:name w:val="Table Grid"/>
    <w:basedOn w:val="TableNormal"/>
    <w:uiPriority w:val="59"/>
    <w:rsid w:val="00185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slack.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X:\Mike\school\PhD%20Nova%20Southeastern\CIS870-Soft-Eng\requirementDocument\rup_srsu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3BFF-B19B-4BE3-A169-0434C7D49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rup_srsuc.dot</Template>
  <TotalTime>1944</TotalTime>
  <Pages>33</Pages>
  <Words>3069</Words>
  <Characters>17499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&lt;Company Name&gt;</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Michael Brown</dc:creator>
  <cp:lastModifiedBy>Alex</cp:lastModifiedBy>
  <cp:revision>81</cp:revision>
  <cp:lastPrinted>1900-01-01T05:00:00Z</cp:lastPrinted>
  <dcterms:created xsi:type="dcterms:W3CDTF">2017-03-04T16:03:00Z</dcterms:created>
  <dcterms:modified xsi:type="dcterms:W3CDTF">2017-03-06T00:54:00Z</dcterms:modified>
</cp:coreProperties>
</file>